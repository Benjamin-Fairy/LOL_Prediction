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D01CC" w14:textId="42FAD709" w:rsidR="00556103" w:rsidRPr="00470589" w:rsidRDefault="000150E9" w:rsidP="0026504D">
      <w:pPr>
        <w:pStyle w:val="a8"/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欢迎使用</w:t>
      </w:r>
    </w:p>
    <w:p w14:paraId="459B18AE" w14:textId="6A1243B9" w:rsidR="000150E9" w:rsidRPr="00470589" w:rsidRDefault="00556103" w:rsidP="0026504D">
      <w:pPr>
        <w:pStyle w:val="a8"/>
        <w:rPr>
          <w:noProof/>
        </w:rPr>
      </w:pPr>
      <w:r w:rsidRPr="00470589">
        <w:rPr>
          <w:rFonts w:hint="eastAsia"/>
          <w:noProof/>
          <w:lang w:bidi="zh-CN"/>
        </w:rPr>
        <w:t>英雄联盟预测系统</w:t>
      </w:r>
    </w:p>
    <w:p w14:paraId="6A0EB6F5" w14:textId="2FA350E4" w:rsidR="000150E9" w:rsidRPr="00470589" w:rsidRDefault="00C04619" w:rsidP="0026504D">
      <w:pPr>
        <w:pStyle w:val="aa"/>
        <w:rPr>
          <w:noProof/>
        </w:rPr>
      </w:pPr>
      <w:bookmarkStart w:id="0" w:name="_Hlk487785372"/>
      <w:bookmarkEnd w:id="0"/>
      <w:r w:rsidRPr="00470589">
        <w:rPr>
          <w:rFonts w:hint="eastAsia"/>
          <w:noProof/>
          <w:lang w:bidi="zh-CN"/>
        </w:rPr>
        <w:t>使用Python3.9构建的简单胜率计算系统</w:t>
      </w:r>
    </w:p>
    <w:p w14:paraId="717C1B6D" w14:textId="31057E43" w:rsidR="0026484A" w:rsidRPr="00470589" w:rsidRDefault="00C04619" w:rsidP="0026504D">
      <w:pPr>
        <w:pStyle w:val="1"/>
        <w:rPr>
          <w:noProof/>
        </w:rPr>
      </w:pPr>
      <w:r w:rsidRPr="00470589">
        <w:rPr>
          <w:rFonts w:hint="eastAsia"/>
          <w:noProof/>
        </w:rPr>
        <w:t>系统介绍</w:t>
      </w:r>
    </w:p>
    <w:p w14:paraId="07E3703E" w14:textId="094EE189" w:rsidR="00C04619" w:rsidRPr="00470589" w:rsidRDefault="00C04619" w:rsidP="006B0B82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本系统由Python3.9构建，通过收集并统计韩服在2021.12.10-2021.12.20超凡大师及以上段位的5000+场排位赛数据，计算用户所给BP后阵容胜方胜率。预测结果通过PyQt5实现可视化。</w:t>
      </w:r>
    </w:p>
    <w:p w14:paraId="5F05C5AD" w14:textId="1DDCE423" w:rsidR="00C04619" w:rsidRPr="00470589" w:rsidRDefault="0060191B" w:rsidP="00C04619">
      <w:pPr>
        <w:pStyle w:val="1"/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使用准备</w:t>
      </w:r>
    </w:p>
    <w:p w14:paraId="200C574F" w14:textId="0E370253" w:rsidR="00D82455" w:rsidRPr="00470589" w:rsidRDefault="00D82455" w:rsidP="00D82455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在使用之前，请确保您的电脑已正确安装Python，并</w:t>
      </w:r>
      <w:r w:rsidRPr="00FC5A1D">
        <w:rPr>
          <w:rStyle w:val="af9"/>
          <w:rFonts w:hint="eastAsia"/>
        </w:rPr>
        <w:t>已加入到Path</w:t>
      </w:r>
      <w:r w:rsidRPr="00470589">
        <w:rPr>
          <w:rFonts w:hint="eastAsia"/>
          <w:noProof/>
          <w:lang w:bidi="zh-CN"/>
        </w:rPr>
        <w:t>，且</w:t>
      </w:r>
      <w:r w:rsidRPr="00FC5A1D">
        <w:rPr>
          <w:rStyle w:val="af9"/>
          <w:rFonts w:hint="eastAsia"/>
        </w:rPr>
        <w:t>Python版本大于等于3.9</w:t>
      </w:r>
      <w:r w:rsidR="0060191B" w:rsidRPr="00470589">
        <w:rPr>
          <w:rFonts w:hint="eastAsia"/>
          <w:noProof/>
          <w:lang w:bidi="zh-CN"/>
        </w:rPr>
        <w:t>。</w:t>
      </w:r>
      <w:r w:rsidR="00240268" w:rsidRPr="00470589">
        <w:rPr>
          <w:rFonts w:hint="eastAsia"/>
          <w:noProof/>
          <w:lang w:bidi="zh-CN"/>
        </w:rPr>
        <w:t>本程序在Windows 11 X64系统下构建，不保证在其他平台(Linux,Mac</w:t>
      </w:r>
      <w:r w:rsidR="00B85088" w:rsidRPr="00470589">
        <w:rPr>
          <w:rFonts w:hint="eastAsia"/>
          <w:noProof/>
          <w:lang w:bidi="zh-CN"/>
        </w:rPr>
        <w:t>OS等)上能正确运行。请确保您使用的</w:t>
      </w:r>
      <w:r w:rsidR="002525A9" w:rsidRPr="00470589">
        <w:rPr>
          <w:rFonts w:hint="eastAsia"/>
          <w:noProof/>
          <w:lang w:bidi="zh-CN"/>
        </w:rPr>
        <w:t>系统</w:t>
      </w:r>
      <w:r w:rsidR="00B85088" w:rsidRPr="00470589">
        <w:rPr>
          <w:rFonts w:hint="eastAsia"/>
          <w:noProof/>
          <w:lang w:bidi="zh-CN"/>
        </w:rPr>
        <w:t>推荐</w:t>
      </w:r>
      <w:r w:rsidR="002525A9" w:rsidRPr="00470589">
        <w:rPr>
          <w:rFonts w:hint="eastAsia"/>
          <w:noProof/>
          <w:lang w:bidi="zh-CN"/>
        </w:rPr>
        <w:t>显示</w:t>
      </w:r>
      <w:r w:rsidR="00B85088" w:rsidRPr="00470589">
        <w:rPr>
          <w:rFonts w:hint="eastAsia"/>
          <w:noProof/>
          <w:lang w:bidi="zh-CN"/>
        </w:rPr>
        <w:t>缩放</w:t>
      </w:r>
      <w:r w:rsidR="002525A9" w:rsidRPr="00470589">
        <w:rPr>
          <w:rFonts w:hint="eastAsia"/>
          <w:noProof/>
          <w:lang w:bidi="zh-CN"/>
        </w:rPr>
        <w:t>，</w:t>
      </w:r>
      <w:proofErr w:type="gramStart"/>
      <w:r w:rsidR="002525A9" w:rsidRPr="00470589">
        <w:rPr>
          <w:rFonts w:hint="eastAsia"/>
          <w:noProof/>
          <w:lang w:bidi="zh-CN"/>
        </w:rPr>
        <w:t>且</w:t>
      </w:r>
      <w:r w:rsidR="002525A9" w:rsidRPr="00FC5A1D">
        <w:rPr>
          <w:rStyle w:val="af9"/>
          <w:rFonts w:hint="eastAsia"/>
        </w:rPr>
        <w:t>显示</w:t>
      </w:r>
      <w:proofErr w:type="gramEnd"/>
      <w:r w:rsidR="002525A9" w:rsidRPr="00FC5A1D">
        <w:rPr>
          <w:rStyle w:val="af9"/>
          <w:rFonts w:hint="eastAsia"/>
        </w:rPr>
        <w:t>分辨率大于1280×</w:t>
      </w:r>
      <w:r w:rsidR="009E3CC8" w:rsidRPr="00FC5A1D">
        <w:rPr>
          <w:rStyle w:val="af9"/>
          <w:rFonts w:hint="eastAsia"/>
        </w:rPr>
        <w:t>720</w:t>
      </w:r>
      <w:r w:rsidR="009E3CC8" w:rsidRPr="00470589">
        <w:rPr>
          <w:rFonts w:hint="eastAsia"/>
          <w:noProof/>
          <w:lang w:bidi="zh-CN"/>
        </w:rPr>
        <w:t>，否则可能会出现显示错误。</w:t>
      </w:r>
    </w:p>
    <w:p w14:paraId="48765619" w14:textId="391D6C53" w:rsidR="00D82455" w:rsidRPr="00470589" w:rsidRDefault="00D82455" w:rsidP="00D82455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Prediction.zip为压缩后的</w:t>
      </w:r>
      <w:r w:rsidR="002E6269" w:rsidRPr="00470589">
        <w:rPr>
          <w:rFonts w:hint="eastAsia"/>
          <w:noProof/>
          <w:lang w:bidi="zh-CN"/>
        </w:rPr>
        <w:t>程序</w:t>
      </w:r>
      <w:r w:rsidRPr="00470589">
        <w:rPr>
          <w:rFonts w:hint="eastAsia"/>
          <w:noProof/>
          <w:lang w:bidi="zh-CN"/>
        </w:rPr>
        <w:t>主体。请先将整个压缩包内的文件夹解压到您可以找到的目录，并打开Prediction文件夹。</w:t>
      </w:r>
    </w:p>
    <w:p w14:paraId="26A8A596" w14:textId="724F3436" w:rsidR="0060191B" w:rsidRPr="00470589" w:rsidRDefault="0060191B" w:rsidP="00D82455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请首先双击</w:t>
      </w:r>
      <w:r w:rsidRPr="00470589">
        <w:rPr>
          <w:rStyle w:val="afb"/>
          <w:rFonts w:hint="eastAsia"/>
        </w:rPr>
        <w:t>安装库</w:t>
      </w:r>
      <w:r w:rsidR="00D82455" w:rsidRPr="00470589">
        <w:rPr>
          <w:rStyle w:val="afb"/>
          <w:rFonts w:hint="eastAsia"/>
          <w:noProof/>
          <w:lang w:bidi="zh-CN"/>
        </w:rPr>
        <w:drawing>
          <wp:anchor distT="0" distB="0" distL="114300" distR="114300" simplePos="0" relativeHeight="251653632" behindDoc="0" locked="0" layoutInCell="1" allowOverlap="1" wp14:anchorId="44B44A5E" wp14:editId="34A6BDD2">
            <wp:simplePos x="0" y="0"/>
            <wp:positionH relativeFrom="column">
              <wp:posOffset>0</wp:posOffset>
            </wp:positionH>
            <wp:positionV relativeFrom="paragraph">
              <wp:posOffset>103505</wp:posOffset>
            </wp:positionV>
            <wp:extent cx="4000765" cy="1304925"/>
            <wp:effectExtent l="0" t="0" r="9525" b="508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76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0589">
        <w:rPr>
          <w:rStyle w:val="afb"/>
          <w:rFonts w:hint="eastAsia"/>
        </w:rPr>
        <w:t>.bat</w:t>
      </w:r>
      <w:r w:rsidRPr="00470589">
        <w:rPr>
          <w:rFonts w:hint="eastAsia"/>
          <w:noProof/>
          <w:lang w:bidi="zh-CN"/>
        </w:rPr>
        <w:t>，安装运行必需的库文件。请确保</w:t>
      </w:r>
      <w:r w:rsidRPr="00FC5A1D">
        <w:rPr>
          <w:rStyle w:val="af9"/>
          <w:rFonts w:hint="eastAsia"/>
        </w:rPr>
        <w:t>您的Python已加入Path</w:t>
      </w:r>
      <w:r w:rsidRPr="00470589">
        <w:rPr>
          <w:rFonts w:hint="eastAsia"/>
          <w:noProof/>
          <w:lang w:bidi="zh-CN"/>
        </w:rPr>
        <w:t>。双击后，该批处理文件会自动安装所需库。</w:t>
      </w:r>
    </w:p>
    <w:p w14:paraId="33070563" w14:textId="77777777" w:rsidR="00411F02" w:rsidRPr="00470589" w:rsidRDefault="00411F02" w:rsidP="00D82455">
      <w:pPr>
        <w:rPr>
          <w:noProof/>
          <w:lang w:bidi="zh-CN"/>
        </w:rPr>
      </w:pPr>
    </w:p>
    <w:p w14:paraId="6392F094" w14:textId="7ED10057" w:rsidR="0060191B" w:rsidRPr="00470589" w:rsidRDefault="0060191B" w:rsidP="00D82455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您可以通过阅读</w:t>
      </w:r>
      <w:r w:rsidRPr="00FC5A1D">
        <w:rPr>
          <w:rStyle w:val="afb"/>
          <w:rFonts w:hint="eastAsia"/>
        </w:rPr>
        <w:t>README.txt</w:t>
      </w:r>
      <w:r w:rsidRPr="00470589">
        <w:rPr>
          <w:rFonts w:hint="eastAsia"/>
          <w:noProof/>
          <w:lang w:bidi="zh-CN"/>
        </w:rPr>
        <w:t>获取帮助。</w:t>
      </w:r>
    </w:p>
    <w:p w14:paraId="153ED688" w14:textId="7B2842C3" w:rsidR="0026484A" w:rsidRPr="00470589" w:rsidRDefault="0060191B" w:rsidP="0026504D">
      <w:pPr>
        <w:pStyle w:val="1-"/>
        <w:rPr>
          <w:noProof/>
        </w:rPr>
      </w:pPr>
      <w:r w:rsidRPr="00470589">
        <w:rPr>
          <w:rFonts w:hint="eastAsia"/>
          <w:noProof/>
          <w:lang w:bidi="zh-CN"/>
        </w:rPr>
        <w:lastRenderedPageBreak/>
        <w:t>开始使用</w:t>
      </w:r>
    </w:p>
    <w:p w14:paraId="5DA08025" w14:textId="0B845C26" w:rsidR="0026484A" w:rsidRPr="00470589" w:rsidRDefault="0060191B" w:rsidP="0026484A">
      <w:pPr>
        <w:rPr>
          <w:noProof/>
        </w:rPr>
      </w:pPr>
      <w:r w:rsidRPr="00470589">
        <w:rPr>
          <w:rFonts w:hint="eastAsia"/>
          <w:noProof/>
        </w:rPr>
        <w:t>使用Python或Python IDLE或其他编译器运行</w:t>
      </w:r>
      <w:r w:rsidRPr="00FC5A1D">
        <w:rPr>
          <w:rStyle w:val="afb"/>
          <w:rFonts w:hint="eastAsia"/>
        </w:rPr>
        <w:t>RunMe.py</w:t>
      </w:r>
      <w:r w:rsidR="00974FE6" w:rsidRPr="00470589">
        <w:rPr>
          <w:rFonts w:hint="eastAsia"/>
          <w:noProof/>
        </w:rPr>
        <w:t>。</w:t>
      </w:r>
    </w:p>
    <w:p w14:paraId="6FCFD912" w14:textId="574F1390" w:rsidR="00974FE6" w:rsidRPr="00470589" w:rsidRDefault="002E6269" w:rsidP="0026484A">
      <w:pPr>
        <w:rPr>
          <w:noProof/>
        </w:rPr>
      </w:pPr>
      <w:r w:rsidRPr="00470589">
        <w:rPr>
          <w:rFonts w:hint="eastAsia"/>
          <w:noProof/>
        </w:rPr>
        <w:drawing>
          <wp:inline distT="0" distB="0" distL="0" distR="0" wp14:anchorId="05F6B6C0" wp14:editId="6607E0FC">
            <wp:extent cx="5731510" cy="29972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6A5C" w14:textId="68ABF103" w:rsidR="002E6269" w:rsidRPr="00470589" w:rsidRDefault="002E6269" w:rsidP="0026484A">
      <w:pPr>
        <w:rPr>
          <w:noProof/>
        </w:rPr>
      </w:pPr>
      <w:r w:rsidRPr="00470589">
        <w:rPr>
          <w:rFonts w:hint="eastAsia"/>
          <w:noProof/>
        </w:rPr>
        <w:t>每次使用前，程序会自动进行初始化，总耗时应在2分钟之内。您可以在终端界面上查看初始化进度。</w:t>
      </w:r>
    </w:p>
    <w:p w14:paraId="58884522" w14:textId="77777777" w:rsidR="00411F02" w:rsidRPr="00470589" w:rsidRDefault="002E6269" w:rsidP="0026484A">
      <w:pPr>
        <w:rPr>
          <w:noProof/>
        </w:rPr>
      </w:pPr>
      <w:r w:rsidRPr="00470589">
        <w:rPr>
          <w:rFonts w:hint="eastAsia"/>
          <w:noProof/>
        </w:rPr>
        <w:drawing>
          <wp:inline distT="0" distB="0" distL="0" distR="0" wp14:anchorId="5022E9CB" wp14:editId="01F44550">
            <wp:extent cx="5772150" cy="301871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68" cy="302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802C0C" w14:textId="414A400F" w:rsidR="002E6269" w:rsidRPr="00470589" w:rsidRDefault="002E6269" w:rsidP="0026484A">
      <w:pPr>
        <w:rPr>
          <w:noProof/>
        </w:rPr>
      </w:pPr>
      <w:r w:rsidRPr="00470589">
        <w:rPr>
          <w:rFonts w:hint="eastAsia"/>
          <w:noProof/>
        </w:rPr>
        <w:t>初始化完成后，请您按提示分别输入红蓝方的上路、打野、中路、下路和辅助所用英雄。每次输入完一个分路后请轻敲回车。</w:t>
      </w:r>
    </w:p>
    <w:p w14:paraId="39CB07C6" w14:textId="17140884" w:rsidR="002E6269" w:rsidRPr="00470589" w:rsidRDefault="002E6269" w:rsidP="0026484A">
      <w:pPr>
        <w:rPr>
          <w:noProof/>
        </w:rPr>
      </w:pPr>
      <w:r w:rsidRPr="00470589">
        <w:rPr>
          <w:rFonts w:hint="eastAsia"/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76976FF0" wp14:editId="437EDD6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40460" cy="1963420"/>
            <wp:effectExtent l="0" t="0" r="2540" b="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5611" cy="1989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872C8" w14:textId="77777777" w:rsidR="002E6269" w:rsidRPr="00470589" w:rsidRDefault="002E6269" w:rsidP="002E6269">
      <w:pPr>
        <w:rPr>
          <w:noProof/>
          <w:lang w:bidi="zh-CN"/>
        </w:rPr>
      </w:pPr>
    </w:p>
    <w:p w14:paraId="4FE82DE6" w14:textId="1FFAA247" w:rsidR="00F6413D" w:rsidRPr="00470589" w:rsidRDefault="00F6413D" w:rsidP="00F6413D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这样即为正确的输入方式。</w:t>
      </w:r>
    </w:p>
    <w:p w14:paraId="6D304EA3" w14:textId="7145C30A" w:rsidR="00F6413D" w:rsidRPr="00470589" w:rsidRDefault="00F6413D" w:rsidP="00F6413D">
      <w:pPr>
        <w:rPr>
          <w:noProof/>
          <w:lang w:bidi="zh-CN"/>
        </w:rPr>
      </w:pPr>
    </w:p>
    <w:p w14:paraId="6E78C753" w14:textId="34EBDEAE" w:rsidR="00F6413D" w:rsidRPr="00470589" w:rsidRDefault="00F6413D" w:rsidP="00F6413D">
      <w:pPr>
        <w:rPr>
          <w:noProof/>
          <w:lang w:bidi="zh-CN"/>
        </w:rPr>
      </w:pPr>
    </w:p>
    <w:p w14:paraId="734D737D" w14:textId="77777777" w:rsidR="00F6413D" w:rsidRPr="00470589" w:rsidRDefault="00F6413D" w:rsidP="00F6413D">
      <w:pPr>
        <w:rPr>
          <w:noProof/>
          <w:lang w:bidi="zh-CN"/>
        </w:rPr>
      </w:pPr>
    </w:p>
    <w:p w14:paraId="7160F2EA" w14:textId="1AA891A5" w:rsidR="00457BEB" w:rsidRPr="00470589" w:rsidRDefault="00F6413D" w:rsidP="0026504D">
      <w:pPr>
        <w:pStyle w:val="1"/>
        <w:rPr>
          <w:noProof/>
        </w:rPr>
      </w:pPr>
      <w:r w:rsidRPr="00470589">
        <w:rPr>
          <w:rFonts w:hint="eastAsia"/>
          <w:noProof/>
          <w:lang w:bidi="zh-CN"/>
        </w:rPr>
        <w:t>预测结果读取</w:t>
      </w:r>
    </w:p>
    <w:p w14:paraId="700893A2" w14:textId="3303F989" w:rsidR="00457BEB" w:rsidRPr="00470589" w:rsidRDefault="00F6413D" w:rsidP="00B53817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在您正确地输入双方阵容后，终端上会展示蓝方的预测胜率.</w:t>
      </w:r>
    </w:p>
    <w:p w14:paraId="3A88BF3B" w14:textId="3D135A9A" w:rsidR="00F6413D" w:rsidRPr="00470589" w:rsidRDefault="00F6413D" w:rsidP="00B53817">
      <w:pPr>
        <w:rPr>
          <w:noProof/>
        </w:rPr>
      </w:pPr>
      <w:r w:rsidRPr="00470589">
        <w:rPr>
          <w:rFonts w:hint="eastAsia"/>
          <w:noProof/>
        </w:rPr>
        <w:drawing>
          <wp:inline distT="0" distB="0" distL="0" distR="0" wp14:anchorId="2A87AA80" wp14:editId="31A4C133">
            <wp:extent cx="1952898" cy="362001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CF46" w14:textId="02145A7A" w:rsidR="00F6413D" w:rsidRPr="00470589" w:rsidRDefault="00F6413D" w:rsidP="00B53817">
      <w:pPr>
        <w:rPr>
          <w:noProof/>
        </w:rPr>
      </w:pPr>
      <w:r w:rsidRPr="00470589">
        <w:rPr>
          <w:rFonts w:hint="eastAsia"/>
          <w:noProof/>
        </w:rPr>
        <w:t>同时会生成一个用于展示预测数据的窗口。</w:t>
      </w:r>
    </w:p>
    <w:p w14:paraId="61DF9D9C" w14:textId="4FF053E6" w:rsidR="00F6413D" w:rsidRPr="00470589" w:rsidRDefault="00F6413D" w:rsidP="00B53817">
      <w:pPr>
        <w:rPr>
          <w:noProof/>
        </w:rPr>
      </w:pPr>
      <w:r w:rsidRPr="00470589">
        <w:rPr>
          <w:rFonts w:hint="eastAsia"/>
          <w:noProof/>
        </w:rPr>
        <w:drawing>
          <wp:inline distT="0" distB="0" distL="0" distR="0" wp14:anchorId="51C6E4AD" wp14:editId="75F4F8F1">
            <wp:extent cx="5731510" cy="322389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70D3" w14:textId="3D4AA9B2" w:rsidR="000D5835" w:rsidRPr="00470589" w:rsidRDefault="000D5835" w:rsidP="00B53817">
      <w:pPr>
        <w:rPr>
          <w:noProof/>
        </w:rPr>
      </w:pPr>
      <w:r w:rsidRPr="00470589">
        <w:rPr>
          <w:rFonts w:hint="eastAsia"/>
          <w:noProof/>
        </w:rPr>
        <w:t>该界面展示双方所选英雄在该分路的胜率，预测胜率通过双方对位胜率计算。该界面可通过</w:t>
      </w:r>
      <w:r w:rsidR="001C19B0" w:rsidRPr="00470589">
        <w:rPr>
          <w:rFonts w:hint="eastAsia"/>
          <w:noProof/>
        </w:rPr>
        <w:t>单击</w:t>
      </w:r>
      <w:r w:rsidRPr="00470589">
        <w:rPr>
          <w:rFonts w:hint="eastAsia"/>
          <w:noProof/>
        </w:rPr>
        <w:t>右上角的“X”和下方的“退出”关闭，</w:t>
      </w:r>
      <w:r w:rsidR="001C19B0" w:rsidRPr="00470589">
        <w:rPr>
          <w:rFonts w:hint="eastAsia"/>
          <w:noProof/>
        </w:rPr>
        <w:t>单击右上角“-”最小化。</w:t>
      </w:r>
    </w:p>
    <w:p w14:paraId="1414A9B6" w14:textId="4ED7C2A2" w:rsidR="00457BEB" w:rsidRPr="00470589" w:rsidRDefault="00541ED9" w:rsidP="0026504D">
      <w:pPr>
        <w:pStyle w:val="1-"/>
        <w:rPr>
          <w:noProof/>
        </w:rPr>
      </w:pPr>
      <w:r w:rsidRPr="00470589">
        <w:rPr>
          <w:rFonts w:hint="eastAsia"/>
          <w:noProof/>
        </w:rPr>
        <w:lastRenderedPageBreak/>
        <w:t>使用实例</w:t>
      </w:r>
    </w:p>
    <w:p w14:paraId="3257E901" w14:textId="21DFDE5D" w:rsidR="004962FA" w:rsidRPr="00470589" w:rsidRDefault="00983C2B" w:rsidP="004962FA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2021年11月7日凌晨，</w:t>
      </w:r>
      <w:r w:rsidR="00442EB4" w:rsidRPr="00470589">
        <w:rPr>
          <w:rFonts w:hint="eastAsia"/>
          <w:noProof/>
          <w:lang w:bidi="zh-CN"/>
        </w:rPr>
        <w:t>EDG完成了与DK的第五场比赛，拿下了</w:t>
      </w:r>
      <w:r w:rsidR="00714C46" w:rsidRPr="00470589">
        <w:rPr>
          <w:rFonts w:hint="eastAsia"/>
          <w:noProof/>
          <w:lang w:bidi="zh-CN"/>
        </w:rPr>
        <w:t>2021年英雄联盟全球总决赛的冠军。在</w:t>
      </w:r>
      <w:r w:rsidR="003474AC" w:rsidRPr="00470589">
        <w:rPr>
          <w:rFonts w:hint="eastAsia"/>
          <w:noProof/>
          <w:lang w:bidi="zh-CN"/>
        </w:rPr>
        <w:t>第五场比赛BP结束后，大家都为EDG的</w:t>
      </w:r>
      <w:r w:rsidR="00233C16" w:rsidRPr="00470589">
        <w:rPr>
          <w:rFonts w:hint="eastAsia"/>
          <w:noProof/>
          <w:lang w:bidi="zh-CN"/>
        </w:rPr>
        <w:t>输赢而担忧。接下来，我们使用该系统</w:t>
      </w:r>
      <w:r w:rsidR="00DE0CCC" w:rsidRPr="00470589">
        <w:rPr>
          <w:rFonts w:hint="eastAsia"/>
          <w:noProof/>
          <w:lang w:bidi="zh-CN"/>
        </w:rPr>
        <w:t>预测</w:t>
      </w:r>
      <w:r w:rsidR="00343D39" w:rsidRPr="00470589">
        <w:rPr>
          <w:rFonts w:hint="eastAsia"/>
          <w:noProof/>
          <w:lang w:bidi="zh-CN"/>
        </w:rPr>
        <w:t>该场比赛EDG的胜率。</w:t>
      </w:r>
      <w:r w:rsidR="00BA1232" w:rsidRPr="00470589">
        <w:rPr>
          <w:rFonts w:hint="eastAsia"/>
          <w:noProof/>
        </w:rPr>
        <w:drawing>
          <wp:anchor distT="0" distB="0" distL="114300" distR="114300" simplePos="0" relativeHeight="251659776" behindDoc="0" locked="0" layoutInCell="1" allowOverlap="1" wp14:anchorId="6F2B2D15" wp14:editId="0D39AEB3">
            <wp:simplePos x="0" y="0"/>
            <wp:positionH relativeFrom="column">
              <wp:posOffset>0</wp:posOffset>
            </wp:positionH>
            <wp:positionV relativeFrom="paragraph">
              <wp:posOffset>821055</wp:posOffset>
            </wp:positionV>
            <wp:extent cx="5731510" cy="3223895"/>
            <wp:effectExtent l="0" t="0" r="0" b="190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25241" w14:textId="7B8CAF7D" w:rsidR="00BA1232" w:rsidRPr="00470589" w:rsidRDefault="009223BF" w:rsidP="004962FA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我们先获取比赛双方的阵容</w:t>
      </w:r>
      <w:r w:rsidR="00EF4B61" w:rsidRPr="00470589">
        <w:rPr>
          <w:rFonts w:hint="eastAsia"/>
          <w:noProof/>
          <w:lang w:bidi="zh-CN"/>
        </w:rPr>
        <w:t>：</w:t>
      </w:r>
    </w:p>
    <w:p w14:paraId="1F28487B" w14:textId="3E0A66BD" w:rsidR="009223BF" w:rsidRPr="00470589" w:rsidRDefault="0047183B" w:rsidP="009223BF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DK（蓝方）：</w:t>
      </w:r>
      <w:r w:rsidR="009223BF" w:rsidRPr="00470589">
        <w:rPr>
          <w:rFonts w:hint="eastAsia"/>
          <w:noProof/>
          <w:lang w:bidi="zh-CN"/>
        </w:rPr>
        <w:t>Graves</w:t>
      </w:r>
      <w:r w:rsidRPr="00470589">
        <w:rPr>
          <w:rFonts w:hint="eastAsia"/>
          <w:noProof/>
          <w:lang w:bidi="zh-CN"/>
        </w:rPr>
        <w:t>，</w:t>
      </w:r>
      <w:r w:rsidR="009223BF" w:rsidRPr="00470589">
        <w:rPr>
          <w:rFonts w:hint="eastAsia"/>
          <w:noProof/>
          <w:lang w:bidi="zh-CN"/>
        </w:rPr>
        <w:t>Trundle</w:t>
      </w:r>
      <w:r w:rsidRPr="00470589">
        <w:rPr>
          <w:rFonts w:hint="eastAsia"/>
          <w:noProof/>
          <w:lang w:bidi="zh-CN"/>
        </w:rPr>
        <w:t>，</w:t>
      </w:r>
      <w:r w:rsidR="009223BF" w:rsidRPr="00470589">
        <w:rPr>
          <w:rFonts w:hint="eastAsia"/>
          <w:noProof/>
          <w:lang w:bidi="zh-CN"/>
        </w:rPr>
        <w:t>Syndra</w:t>
      </w:r>
      <w:r w:rsidRPr="00470589">
        <w:rPr>
          <w:rFonts w:hint="eastAsia"/>
          <w:noProof/>
          <w:lang w:bidi="zh-CN"/>
        </w:rPr>
        <w:t>，</w:t>
      </w:r>
      <w:r w:rsidR="009223BF" w:rsidRPr="00470589">
        <w:rPr>
          <w:rFonts w:hint="eastAsia"/>
          <w:noProof/>
          <w:lang w:bidi="zh-CN"/>
        </w:rPr>
        <w:t>Ziggs</w:t>
      </w:r>
      <w:r w:rsidRPr="00470589">
        <w:rPr>
          <w:rFonts w:hint="eastAsia"/>
          <w:noProof/>
          <w:lang w:bidi="zh-CN"/>
        </w:rPr>
        <w:t>，</w:t>
      </w:r>
      <w:r w:rsidR="009223BF" w:rsidRPr="00470589">
        <w:rPr>
          <w:rFonts w:hint="eastAsia"/>
          <w:noProof/>
          <w:lang w:bidi="zh-CN"/>
        </w:rPr>
        <w:t>Leona</w:t>
      </w:r>
    </w:p>
    <w:p w14:paraId="57479AE8" w14:textId="248D25D8" w:rsidR="009223BF" w:rsidRPr="00470589" w:rsidRDefault="00001170" w:rsidP="004962FA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EDG（红方）：</w:t>
      </w:r>
      <w:r w:rsidR="009223BF" w:rsidRPr="00470589">
        <w:rPr>
          <w:rFonts w:hint="eastAsia"/>
          <w:noProof/>
          <w:lang w:bidi="zh-CN"/>
        </w:rPr>
        <w:t>Kennen</w:t>
      </w:r>
      <w:r w:rsidRPr="00470589">
        <w:rPr>
          <w:rFonts w:hint="eastAsia"/>
          <w:noProof/>
          <w:lang w:bidi="zh-CN"/>
        </w:rPr>
        <w:t>，</w:t>
      </w:r>
      <w:r w:rsidR="009223BF" w:rsidRPr="00470589">
        <w:rPr>
          <w:rFonts w:hint="eastAsia"/>
          <w:noProof/>
          <w:lang w:bidi="zh-CN"/>
        </w:rPr>
        <w:t>Xin Zhao</w:t>
      </w:r>
      <w:r w:rsidRPr="00470589">
        <w:rPr>
          <w:rFonts w:hint="eastAsia"/>
          <w:noProof/>
          <w:lang w:bidi="zh-CN"/>
        </w:rPr>
        <w:t>，</w:t>
      </w:r>
      <w:r w:rsidR="009223BF" w:rsidRPr="00470589">
        <w:rPr>
          <w:rFonts w:hint="eastAsia"/>
          <w:noProof/>
          <w:lang w:bidi="zh-CN"/>
        </w:rPr>
        <w:t>Zoe</w:t>
      </w:r>
      <w:r w:rsidRPr="00470589">
        <w:rPr>
          <w:rFonts w:hint="eastAsia"/>
          <w:noProof/>
          <w:lang w:bidi="zh-CN"/>
        </w:rPr>
        <w:t>，</w:t>
      </w:r>
      <w:r w:rsidR="009223BF" w:rsidRPr="00470589">
        <w:rPr>
          <w:rFonts w:hint="eastAsia"/>
          <w:noProof/>
          <w:lang w:bidi="zh-CN"/>
        </w:rPr>
        <w:t>Aphelios</w:t>
      </w:r>
      <w:r w:rsidRPr="00470589">
        <w:rPr>
          <w:rFonts w:hint="eastAsia"/>
          <w:noProof/>
          <w:lang w:bidi="zh-CN"/>
        </w:rPr>
        <w:t>，</w:t>
      </w:r>
      <w:r w:rsidR="009223BF" w:rsidRPr="00470589">
        <w:rPr>
          <w:rFonts w:hint="eastAsia"/>
          <w:noProof/>
          <w:lang w:bidi="zh-CN"/>
        </w:rPr>
        <w:t>Rakan</w:t>
      </w:r>
    </w:p>
    <w:p w14:paraId="18B44887" w14:textId="22A6B318" w:rsidR="00073937" w:rsidRPr="00470589" w:rsidRDefault="00764F55" w:rsidP="004962FA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我们</w:t>
      </w:r>
      <w:r w:rsidR="002C31F3" w:rsidRPr="00470589">
        <w:rPr>
          <w:rFonts w:hint="eastAsia"/>
          <w:noProof/>
          <w:lang w:bidi="zh-CN"/>
        </w:rPr>
        <w:t>运行程序，</w:t>
      </w:r>
      <w:r w:rsidRPr="00470589">
        <w:rPr>
          <w:rFonts w:hint="eastAsia"/>
          <w:noProof/>
          <w:lang w:bidi="zh-CN"/>
        </w:rPr>
        <w:t>将双方阵容输入到</w:t>
      </w:r>
      <w:r w:rsidR="002C31F3" w:rsidRPr="00470589">
        <w:rPr>
          <w:rFonts w:hint="eastAsia"/>
          <w:noProof/>
          <w:lang w:bidi="zh-CN"/>
        </w:rPr>
        <w:t>终端中：</w:t>
      </w:r>
      <w:r w:rsidR="00073937" w:rsidRPr="00470589">
        <w:rPr>
          <w:rFonts w:hint="eastAsia"/>
          <w:noProof/>
        </w:rPr>
        <w:drawing>
          <wp:anchor distT="0" distB="0" distL="114300" distR="114300" simplePos="0" relativeHeight="251662848" behindDoc="0" locked="0" layoutInCell="1" allowOverlap="1" wp14:anchorId="0D3AEA23" wp14:editId="2834FC6F">
            <wp:simplePos x="0" y="0"/>
            <wp:positionH relativeFrom="column">
              <wp:posOffset>0</wp:posOffset>
            </wp:positionH>
            <wp:positionV relativeFrom="paragraph">
              <wp:posOffset>368935</wp:posOffset>
            </wp:positionV>
            <wp:extent cx="5731510" cy="3000375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07C65" w14:textId="22EFB595" w:rsidR="00863DB9" w:rsidRPr="00470589" w:rsidRDefault="00863DB9" w:rsidP="004962FA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lastRenderedPageBreak/>
        <w:t>获得以下数据：</w:t>
      </w:r>
      <w:r w:rsidR="00C84ED8" w:rsidRPr="00470589">
        <w:rPr>
          <w:rFonts w:hint="eastAsia"/>
          <w:noProof/>
        </w:rPr>
        <w:drawing>
          <wp:anchor distT="0" distB="0" distL="114300" distR="114300" simplePos="0" relativeHeight="251665920" behindDoc="0" locked="0" layoutInCell="1" allowOverlap="1" wp14:anchorId="2AD6740C" wp14:editId="002EBC6A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6645910" cy="4635500"/>
            <wp:effectExtent l="0" t="0" r="0" b="0"/>
            <wp:wrapTopAndBottom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5CC6D" w14:textId="1C010E65" w:rsidR="00BF4621" w:rsidRPr="00470589" w:rsidRDefault="00BF4621" w:rsidP="004962FA">
      <w:pPr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可以看出，从阵容来看的话，</w:t>
      </w:r>
      <w:r w:rsidR="009E3CC8" w:rsidRPr="00470589">
        <w:rPr>
          <w:rFonts w:hint="eastAsia"/>
          <w:noProof/>
          <w:lang w:bidi="zh-CN"/>
        </w:rPr>
        <w:t>DK</w:t>
      </w:r>
      <w:r w:rsidR="004F4535" w:rsidRPr="00470589">
        <w:rPr>
          <w:rFonts w:hint="eastAsia"/>
          <w:noProof/>
          <w:lang w:bidi="zh-CN"/>
        </w:rPr>
        <w:t>的</w:t>
      </w:r>
      <w:r w:rsidR="009E3CC8" w:rsidRPr="00470589">
        <w:rPr>
          <w:rFonts w:hint="eastAsia"/>
          <w:noProof/>
          <w:lang w:bidi="zh-CN"/>
        </w:rPr>
        <w:t>获胜概率是略高的</w:t>
      </w:r>
      <w:r w:rsidR="004F4535" w:rsidRPr="00470589">
        <w:rPr>
          <w:rFonts w:hint="eastAsia"/>
          <w:noProof/>
          <w:lang w:bidi="zh-CN"/>
        </w:rPr>
        <w:t>。</w:t>
      </w:r>
      <w:r w:rsidR="00956AA4" w:rsidRPr="00470589">
        <w:rPr>
          <w:rFonts w:hint="eastAsia"/>
          <w:noProof/>
          <w:lang w:bidi="zh-CN"/>
        </w:rPr>
        <w:t>这样的预测结果与网络上主流的预测结果是相似的。</w:t>
      </w:r>
      <w:r w:rsidR="004F4535" w:rsidRPr="00470589">
        <w:rPr>
          <w:rFonts w:hint="eastAsia"/>
          <w:noProof/>
          <w:lang w:bidi="zh-CN"/>
        </w:rPr>
        <w:t>但由于EDG出战人员基础扎实</w:t>
      </w:r>
      <w:r w:rsidR="00677A7B" w:rsidRPr="00470589">
        <w:rPr>
          <w:rFonts w:hint="eastAsia"/>
          <w:noProof/>
          <w:lang w:bidi="zh-CN"/>
        </w:rPr>
        <w:t>，合作共赢，最终</w:t>
      </w:r>
      <w:r w:rsidR="00956AA4" w:rsidRPr="00470589">
        <w:rPr>
          <w:rFonts w:hint="eastAsia"/>
          <w:noProof/>
          <w:lang w:bidi="zh-CN"/>
        </w:rPr>
        <w:t>赢得了这场比赛。</w:t>
      </w:r>
    </w:p>
    <w:p w14:paraId="23AA94A1" w14:textId="7BF49D8F" w:rsidR="00457BEB" w:rsidRPr="00470589" w:rsidRDefault="002A171A" w:rsidP="00457BEB">
      <w:pPr>
        <w:pStyle w:val="1"/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注意事项</w:t>
      </w:r>
    </w:p>
    <w:p w14:paraId="33BF637B" w14:textId="1724383E" w:rsidR="00A04F93" w:rsidRPr="00470589" w:rsidRDefault="00A04F93" w:rsidP="002A171A">
      <w:pPr>
        <w:rPr>
          <w:noProof/>
        </w:rPr>
      </w:pPr>
      <w:r w:rsidRPr="00470589">
        <w:rPr>
          <w:rFonts w:hint="eastAsia"/>
          <w:noProof/>
        </w:rPr>
        <w:t>若</w:t>
      </w:r>
      <w:r w:rsidRPr="00FC5A1D">
        <w:rPr>
          <w:rStyle w:val="afb"/>
          <w:rFonts w:hint="eastAsia"/>
        </w:rPr>
        <w:t>RunMe.py</w:t>
      </w:r>
      <w:r w:rsidRPr="00470589">
        <w:rPr>
          <w:rFonts w:hint="eastAsia"/>
          <w:noProof/>
        </w:rPr>
        <w:t>运行失败，请仔细阅读报错内容，查看是否有文件未解压或</w:t>
      </w:r>
      <w:r w:rsidR="007C15B0" w:rsidRPr="00470589">
        <w:rPr>
          <w:rFonts w:hint="eastAsia"/>
          <w:noProof/>
        </w:rPr>
        <w:t>文件位置错误。一般情况下，直接将压缩包解压是最好的方法</w:t>
      </w:r>
    </w:p>
    <w:p w14:paraId="3634BB68" w14:textId="0223D56D" w:rsidR="00B3150A" w:rsidRPr="00470589" w:rsidRDefault="00E552D8" w:rsidP="002A171A">
      <w:pPr>
        <w:rPr>
          <w:noProof/>
        </w:rPr>
      </w:pPr>
      <w:r w:rsidRPr="00470589">
        <w:rPr>
          <w:rFonts w:hint="eastAsia"/>
          <w:noProof/>
        </w:rPr>
        <w:t>请</w:t>
      </w:r>
      <w:r w:rsidRPr="00FC5A1D">
        <w:rPr>
          <w:rStyle w:val="af9"/>
          <w:rFonts w:hint="eastAsia"/>
        </w:rPr>
        <w:t>不要</w:t>
      </w:r>
      <w:r w:rsidRPr="00470589">
        <w:rPr>
          <w:rFonts w:hint="eastAsia"/>
          <w:noProof/>
        </w:rPr>
        <w:t>尝试修改</w:t>
      </w:r>
      <w:r w:rsidRPr="00FC5A1D">
        <w:rPr>
          <w:rStyle w:val="afb"/>
          <w:rFonts w:hint="eastAsia"/>
        </w:rPr>
        <w:t>Resource</w:t>
      </w:r>
      <w:r w:rsidRPr="00470589">
        <w:rPr>
          <w:rFonts w:hint="eastAsia"/>
          <w:noProof/>
        </w:rPr>
        <w:t>文件夹中的任何文件及文件夹（除非</w:t>
      </w:r>
      <w:r w:rsidR="00B3150A" w:rsidRPr="00470589">
        <w:rPr>
          <w:rFonts w:hint="eastAsia"/>
          <w:noProof/>
        </w:rPr>
        <w:t>询问过开发者）</w:t>
      </w:r>
    </w:p>
    <w:p w14:paraId="3D56368C" w14:textId="10356CF6" w:rsidR="00B3150A" w:rsidRPr="00470589" w:rsidRDefault="00B3150A" w:rsidP="002A171A">
      <w:pPr>
        <w:rPr>
          <w:noProof/>
        </w:rPr>
      </w:pPr>
      <w:r w:rsidRPr="00470589">
        <w:rPr>
          <w:rFonts w:hint="eastAsia"/>
          <w:noProof/>
        </w:rPr>
        <w:t>请</w:t>
      </w:r>
      <w:r w:rsidRPr="00FC5A1D">
        <w:rPr>
          <w:rStyle w:val="af9"/>
          <w:rFonts w:hint="eastAsia"/>
        </w:rPr>
        <w:t>不要</w:t>
      </w:r>
      <w:r w:rsidRPr="00470589">
        <w:rPr>
          <w:rFonts w:hint="eastAsia"/>
          <w:noProof/>
        </w:rPr>
        <w:t>尝试修改</w:t>
      </w:r>
      <w:r w:rsidRPr="00FC5A1D">
        <w:rPr>
          <w:rStyle w:val="afb"/>
          <w:rFonts w:hint="eastAsia"/>
        </w:rPr>
        <w:t>RunMe.py</w:t>
      </w:r>
      <w:r w:rsidRPr="00470589">
        <w:rPr>
          <w:rFonts w:hint="eastAsia"/>
          <w:noProof/>
        </w:rPr>
        <w:t>代码中注释的部分（除非询问过开发者）</w:t>
      </w:r>
    </w:p>
    <w:p w14:paraId="346631D0" w14:textId="632FA11C" w:rsidR="00496A2F" w:rsidRPr="00470589" w:rsidRDefault="00496A2F" w:rsidP="002A171A">
      <w:pPr>
        <w:rPr>
          <w:noProof/>
        </w:rPr>
      </w:pPr>
      <w:r w:rsidRPr="00470589">
        <w:rPr>
          <w:rFonts w:hint="eastAsia"/>
          <w:noProof/>
        </w:rPr>
        <w:t>若</w:t>
      </w:r>
      <w:r w:rsidR="00C32085" w:rsidRPr="00470589">
        <w:rPr>
          <w:rFonts w:hint="eastAsia"/>
          <w:noProof/>
        </w:rPr>
        <w:t>双击</w:t>
      </w:r>
      <w:r w:rsidR="00C32085" w:rsidRPr="00FC5A1D">
        <w:rPr>
          <w:rStyle w:val="afb"/>
          <w:rFonts w:hint="eastAsia"/>
        </w:rPr>
        <w:t>安装库.bat</w:t>
      </w:r>
      <w:r w:rsidR="00C32085" w:rsidRPr="00470589">
        <w:rPr>
          <w:rFonts w:hint="eastAsia"/>
          <w:noProof/>
        </w:rPr>
        <w:t>后报错，请首先检查</w:t>
      </w:r>
      <w:r w:rsidR="00C32085" w:rsidRPr="00FC5A1D">
        <w:rPr>
          <w:rStyle w:val="af9"/>
          <w:rFonts w:hint="eastAsia"/>
        </w:rPr>
        <w:t>python是否添加到Path（环境变量）</w:t>
      </w:r>
      <w:r w:rsidR="00A35032" w:rsidRPr="00470589">
        <w:rPr>
          <w:rFonts w:hint="eastAsia"/>
          <w:noProof/>
        </w:rPr>
        <w:t>，方法请自行百度</w:t>
      </w:r>
      <w:r w:rsidR="00C32085" w:rsidRPr="00470589">
        <w:rPr>
          <w:rFonts w:hint="eastAsia"/>
          <w:noProof/>
        </w:rPr>
        <w:t>；若已添加但仍然报错，请</w:t>
      </w:r>
      <w:r w:rsidR="00132B54" w:rsidRPr="00FC5A1D">
        <w:rPr>
          <w:rStyle w:val="af9"/>
          <w:rFonts w:hint="eastAsia"/>
        </w:rPr>
        <w:t>报告开发者</w:t>
      </w:r>
    </w:p>
    <w:p w14:paraId="667F5BF8" w14:textId="77777777" w:rsidR="00D57112" w:rsidRPr="00470589" w:rsidRDefault="00B21620" w:rsidP="00D57112">
      <w:pPr>
        <w:pStyle w:val="1-"/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lastRenderedPageBreak/>
        <w:t>大作业说明</w:t>
      </w:r>
    </w:p>
    <w:p w14:paraId="68FC24F1" w14:textId="3E1FD6C7" w:rsidR="0071621C" w:rsidRPr="00470589" w:rsidRDefault="0071621C" w:rsidP="00D57112">
      <w:pPr>
        <w:pStyle w:val="21"/>
        <w:rPr>
          <w:noProof/>
          <w:lang w:bidi="zh-CN"/>
        </w:rPr>
      </w:pPr>
      <w:r w:rsidRPr="00470589">
        <w:rPr>
          <w:rFonts w:hint="eastAsia"/>
          <w:noProof/>
        </w:rPr>
        <w:t>代码</w:t>
      </w:r>
    </w:p>
    <w:p w14:paraId="13BC9D9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# coding = utf-8</w:t>
      </w:r>
    </w:p>
    <w:p w14:paraId="45F7316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import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riotwatcher</w:t>
      </w:r>
      <w:proofErr w:type="spellEnd"/>
    </w:p>
    <w:p w14:paraId="372E298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from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PyQt5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import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</w:t>
      </w:r>
      <w:proofErr w:type="spellEnd"/>
    </w:p>
    <w:p w14:paraId="00FD2C3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from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PyQt5.QtWidgets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import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QApplication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QMainWindow</w:t>
      </w:r>
      <w:proofErr w:type="spellEnd"/>
    </w:p>
    <w:p w14:paraId="0B95141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import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sys</w:t>
      </w:r>
    </w:p>
    <w:p w14:paraId="71308A5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import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</w:t>
      </w:r>
      <w:proofErr w:type="spellEnd"/>
    </w:p>
    <w:p w14:paraId="6E38756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from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tqdm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import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tqdm</w:t>
      </w:r>
      <w:proofErr w:type="spellEnd"/>
    </w:p>
    <w:p w14:paraId="06FDA6D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import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threading</w:t>
      </w:r>
    </w:p>
    <w:p w14:paraId="4BF69AF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4EA4B2A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reload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(sys)</w:t>
      </w:r>
    </w:p>
    <w:p w14:paraId="1F677DB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sys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.setdefaultencoding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("utf8")</w:t>
      </w:r>
    </w:p>
    <w:p w14:paraId="604F0B1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5369F00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b, r = 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)], 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</w:t>
      </w:r>
    </w:p>
    <w:p w14:paraId="222A725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胜方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''</w:t>
      </w:r>
    </w:p>
    <w:p w14:paraId="5170809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胜率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0.00</w:t>
      </w:r>
    </w:p>
    <w:p w14:paraId="640201A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3C06A44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postn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上路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打野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中路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下路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辅助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分路预存列表</w:t>
      </w:r>
    </w:p>
    <w:p w14:paraId="65DA447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after="27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018153F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def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resource_path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relative_path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):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获取当前目录以获取资源文件</w:t>
      </w:r>
    </w:p>
    <w:p w14:paraId="597DD55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getattr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(sys,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'frozen'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</w:t>
      </w:r>
    </w:p>
    <w:p w14:paraId="4B6E121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base_path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sys._MEIPASS</w:t>
      </w:r>
      <w:proofErr w:type="spellEnd"/>
    </w:p>
    <w:p w14:paraId="58B8FD7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else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4BE04A1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base_path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os.path.abspath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"."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68662D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return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base_path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relative_path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C8AA4D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after="27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0DE220E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class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Ui_MainWindow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(object):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PyQt5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数据可视化封装</w:t>
      </w:r>
    </w:p>
    <w:p w14:paraId="3713EC4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def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setupUi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(self,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MainWindow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窗口定义</w:t>
      </w:r>
    </w:p>
    <w:p w14:paraId="125BE41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MainWindow.setObjectName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比赛预测可视化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A49213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MainWindow.setEnabled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28C07E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MainWindow.resize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1287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787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119243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MainWindow.setAnimated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C8ECA9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QWidgets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定义</w:t>
      </w:r>
    </w:p>
    <w:p w14:paraId="6CFDD0D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.centralwidget.setObjectName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centralwidget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04118A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C5C7F9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.label.setEnabled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397760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.label.setGeometry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1280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498EBC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1998F77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C5AA4D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sizePolicy.setHorizontalStretch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C71A0D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sizePolicy.setVerticalStretch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E33694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655AFCE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.label.sizePolicy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().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hasHeightForWidth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</w:t>
      </w:r>
    </w:p>
    <w:p w14:paraId="6EA5B6A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.label.setSizePolicy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65E465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.label.setText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9BC7D3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.label.setPixmap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5F1DC25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QtGui.QPixmap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"background.png"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)))</w:t>
      </w:r>
    </w:p>
    <w:p w14:paraId="13B53F0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.label.setObjectName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B3FA49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.label_2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39A25C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BA7EC8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428E6F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031138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sizePolicy.setHorizontalStretch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5C709A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sizePolicy.setVerticalStretch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FCAC70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0143271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.label_2.sizePolicy().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hasHeightForWidth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</w:t>
      </w:r>
    </w:p>
    <w:p w14:paraId="083EC63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.label_2.setSizePolicy(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B46FC4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.label_2.setBaseSize(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D4A16E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.label_2.setFocusPolicy(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QtCore.Qt.NoFocus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E5CDCE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QtCore.Qt.LeftToRight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B936CF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.label_2.setAutoFillBackground(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1C86B3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.label_2.setStyleSheet(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"min-width:  72px;\n"</w:t>
      </w:r>
    </w:p>
    <w:p w14:paraId="70C6FAB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 72px;\n"</w:t>
      </w:r>
    </w:p>
    <w:p w14:paraId="1C8E475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min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1953488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2B12CCF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-radius: 36px;\n"</w:t>
      </w:r>
    </w:p>
    <w:p w14:paraId="0B4E231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0 0 0 0;\n"</w:t>
      </w:r>
    </w:p>
    <w:p w14:paraId="4FA4A01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-image: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url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("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799D71E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"Head/"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2828BBC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     str(b[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+</w:t>
      </w:r>
    </w:p>
    <w:p w14:paraId="3DB8DF7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".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png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).replace(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'/'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+</w:t>
      </w:r>
    </w:p>
    <w:p w14:paraId="7861C31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") 8 8 8 8 stretch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strectch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;"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985B0D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.label_2.setMidLineWidth(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8DE8C4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CB7C3D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.label_2.setTextFormat(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QtCore.Qt.AutoText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0E1500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EC8ABA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36D466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.label_2.setWordWrap(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233FAC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.label_2.setOpenExternalLinks(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F29423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"label_2"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CDE3D9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.label_3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4ED2B6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188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9A824E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29C9B1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CF7A8A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sizePolicy.setHorizontalStretch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40D4DC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sizePolicy.setVerticalStretch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D6DBFF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5669ECB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.label_3.sizePolicy().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hasHeightForWidth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</w:t>
      </w:r>
    </w:p>
    <w:p w14:paraId="38AB636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.label_3.setSizePolicy(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2122DD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.label_3.setBaseSize(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E75FB8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.label_3.setFocusPolicy(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QtCore.Qt.NoFocus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F405DF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QtCore.Qt.LeftToRight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3627FD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.label_3.setAutoFillBackground(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4D009B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.label_3.setStyleSheet(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"min-width:  72px;\n"</w:t>
      </w:r>
    </w:p>
    <w:p w14:paraId="4C128A4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 72px;\n"</w:t>
      </w:r>
    </w:p>
    <w:p w14:paraId="7E50825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min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71A6142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0B61263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-radius: 36px;\n"</w:t>
      </w:r>
    </w:p>
    <w:p w14:paraId="2903EF6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0 0 0 0;\n"</w:t>
      </w:r>
    </w:p>
    <w:p w14:paraId="17046A6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-image: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url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("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1F72FAC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"Head/"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190AE2A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     str(b[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+</w:t>
      </w:r>
    </w:p>
    <w:p w14:paraId="51A61C6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".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png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).replace(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'/'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+</w:t>
      </w:r>
    </w:p>
    <w:p w14:paraId="6C9B647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") 8 8 8 8 stretch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strectch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;"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0692D8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.label_3.setMidLineWidth(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E044BD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5DF437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.label_3.setTextFormat(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QtCore.Qt.AutoText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12CE2F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20BB4F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62A00A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.label_3.setWordWrap(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468FFB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.label_3.setOpenExternalLinks(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B269D3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"label_3"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36943E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.label_4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85FE74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324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238D5F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974C3D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F89CC8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sizePolicy.setHorizontalStretch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478EE9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sizePolicy.setVerticalStretch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E66585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57571B7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.label_4.sizePolicy().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hasHeightForWidth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</w:t>
      </w:r>
    </w:p>
    <w:p w14:paraId="43C6016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.label_4.setSizePolicy(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E31478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.label_4.setBaseSize(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6390ED5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.label_4.setFocusPolicy(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QtCore.Qt.NoFocus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9EDF56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QtCore.Qt.LeftToRight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8EC3F3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.label_4.setAutoFillBackground(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A430AA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.label_4.setStyleSheet(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"min-width:  72px;\n"</w:t>
      </w:r>
    </w:p>
    <w:p w14:paraId="68FCC6C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 72px;\n"</w:t>
      </w:r>
    </w:p>
    <w:p w14:paraId="4462311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min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0601D15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0EC8C0D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-radius: 36px;\n"</w:t>
      </w:r>
    </w:p>
    <w:p w14:paraId="469B91F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0 0 0 0;\n"</w:t>
      </w:r>
    </w:p>
    <w:p w14:paraId="593C571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-image: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url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("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7AE733A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"Head/"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12B55D0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     str(b[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+</w:t>
      </w:r>
    </w:p>
    <w:p w14:paraId="52BE4A1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".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png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).replace(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'/'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+</w:t>
      </w:r>
    </w:p>
    <w:p w14:paraId="692CC31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") 8 8 8 8 stretch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strectch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;"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5465EA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.label_4.setMidLineWidth(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7A9A66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26080D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.label_4.setTextFormat(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QtCore.Qt.AutoText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B3AF13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F44F7F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3EA8E6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.label_4.setWordWrap(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866226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.label_4.setOpenExternalLinks(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14244D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.label_4.setObjectName(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"label_4"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6580F9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.label_5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B5B477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460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67D13C7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610A008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7C2ACE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sizePolicy.setHorizontalStretch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26F274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sizePolicy.setVerticalStretch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D42AC1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61D05A9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.label_5.sizePolicy().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hasHeightForWidth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</w:t>
      </w:r>
    </w:p>
    <w:p w14:paraId="112F950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.label_5.setSizePolicy(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975801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.label_5.setBaseSize(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BBFDBE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.label_5.setFocusPolicy(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QtCore.Qt.NoFocus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A6510A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QtCore.Qt.LeftToRight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23DA72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.label_5.setAutoFillBackground(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243132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.label_5.setStyleSheet(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"min-width:  72px;\n"</w:t>
      </w:r>
    </w:p>
    <w:p w14:paraId="7242CD0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 72px;\n"</w:t>
      </w:r>
    </w:p>
    <w:p w14:paraId="07BF99A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min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5C76399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3E8B355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-radius: 36px;\n"</w:t>
      </w:r>
    </w:p>
    <w:p w14:paraId="7D8AE16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0 0 0 0;\n"</w:t>
      </w:r>
    </w:p>
    <w:p w14:paraId="53F674E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-image: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url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("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30F084A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"Head/"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161D213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>                                                str(b[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+</w:t>
      </w:r>
    </w:p>
    <w:p w14:paraId="768FA65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".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png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).replace(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'/'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+</w:t>
      </w:r>
    </w:p>
    <w:p w14:paraId="7FEE8C9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") 8 8 8 8 stretch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strectch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;"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D943CE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.label_5.setMidLineWidth(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AF1E8E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D809E3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.label_5.setTextFormat(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QtCore.Qt.AutoText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A41811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E02075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EDFEF5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.label_5.setWordWrap(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FEEB86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.label_5.setOpenExternalLinks(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425E7F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.label_5.setObjectName(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"label_5"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D40DBA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.label_6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C3859B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596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8D74BA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367D1A2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86152F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sizePolicy.setHorizontalStretch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8B9815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sizePolicy.setVerticalStretch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FA2A5F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6DC5CEA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.label_6.sizePolicy().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hasHeightForWidth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</w:t>
      </w:r>
    </w:p>
    <w:p w14:paraId="5895689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.label_6.setSizePolicy(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6D9F17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.label_6.setBaseSize(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211848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.label_6.setFocusPolicy(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QtCore.Qt.NoFocus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515F34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QtCore.Qt.LeftToRight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623BD0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.label_6.setAutoFillBackground(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4173FC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.label_6.setStyleSheet(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"min-width:  72px;\n"</w:t>
      </w:r>
    </w:p>
    <w:p w14:paraId="2AF7BD9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 72px;\n"</w:t>
      </w:r>
    </w:p>
    <w:p w14:paraId="7D3232E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min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09D8E12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604359F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-radius: 36px;\n"</w:t>
      </w:r>
    </w:p>
    <w:p w14:paraId="12DFDBD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0 0 0 0;\n"</w:t>
      </w:r>
    </w:p>
    <w:p w14:paraId="3101589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-image: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url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("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1BAF728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"Head/"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34C9028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     str(b[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+</w:t>
      </w:r>
    </w:p>
    <w:p w14:paraId="1E71CC7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".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png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).replace(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'/'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+</w:t>
      </w:r>
    </w:p>
    <w:p w14:paraId="0EBD63D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") 8 8 8 8 stretch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strectch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;"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2AB356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.label_6.setMidLineWidth(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D2D4AA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D968B8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.label_6.setTextFormat(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QtCore.Qt.AutoText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3740BE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5FA079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402282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.label_6.setWordWrap(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1CB93D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.label_6.setOpenExternalLinks(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9F3B55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.label_6.setObjectName(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"label_6"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580855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.label_7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E88A7D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1160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B9B83E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820E42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0DD89D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sizePolicy.setHorizontalStretch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DFD65F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sizePolicy.setVerticalStretch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D3D169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1B9937E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.label_7.sizePolicy().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hasHeightForWidth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</w:t>
      </w:r>
    </w:p>
    <w:p w14:paraId="6002CC4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.label_7.setSizePolicy(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664539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.label_7.setBaseSize(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1E82C8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.label_7.setFocusPolicy(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QtCore.Qt.NoFocus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3016BB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QtCore.Qt.LeftToRight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88D630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.label_7.setAutoFillBackground(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31CFBC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.label_7.setStyleSheet(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"min-width:  72px;\n"</w:t>
      </w:r>
    </w:p>
    <w:p w14:paraId="49F4D5C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 72px;\n"</w:t>
      </w:r>
    </w:p>
    <w:p w14:paraId="50B9A86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min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7D7F50D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184D098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-radius: 36px;\n"</w:t>
      </w:r>
    </w:p>
    <w:p w14:paraId="5E72FCD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0 0 0 0;\n"</w:t>
      </w:r>
    </w:p>
    <w:p w14:paraId="7C59E56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-image: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url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("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1FC23D1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"Head/"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79AF714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     str(r[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+</w:t>
      </w:r>
    </w:p>
    <w:p w14:paraId="5A989DC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".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png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).replace(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'/'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+</w:t>
      </w:r>
    </w:p>
    <w:p w14:paraId="2BE9F37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") 8 8 8 8 stretch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strectch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;"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92E3F6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.label_7.setMidLineWidth(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E44039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24AFDF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.label_7.setTextFormat(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QtCore.Qt.AutoText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1FDD07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1330FA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EEBD93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.label_7.setWordWrap(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8F946F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.label_7.setOpenExternalLinks(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E240A6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.label_7.setObjectName(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"label_7"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7AF223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.label_8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4C0CFA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1160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188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3EA350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B01D3D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029C2A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sizePolicy.setHorizontalStretch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D1CE31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sizePolicy.setVerticalStretch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8400D0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5C41413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.label_8.sizePolicy().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hasHeightForWidth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</w:t>
      </w:r>
    </w:p>
    <w:p w14:paraId="4E702CE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.label_8.setSizePolicy(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0787EA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.label_8.setBaseSize(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699F9E7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.label_8.setFocusPolicy(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QtCore.Qt.NoFocus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B9008B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QtCore.Qt.LeftToRight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FAC00A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.label_8.setAutoFillBackground(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4A1867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.label_8.setStyleSheet(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"min-width:  72px;\n"</w:t>
      </w:r>
    </w:p>
    <w:p w14:paraId="13AF885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 72px;\n"</w:t>
      </w:r>
    </w:p>
    <w:p w14:paraId="500E9C5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min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5B919A6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7BDDAD4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-radius: 36px;\n"</w:t>
      </w:r>
    </w:p>
    <w:p w14:paraId="024E1FD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0 0 0 0;\n"</w:t>
      </w:r>
    </w:p>
    <w:p w14:paraId="0A275B4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-image: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url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("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22E5C88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"Head/"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6449C42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     str(r[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+</w:t>
      </w:r>
    </w:p>
    <w:p w14:paraId="7CF82D0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".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png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).replace(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'/'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+</w:t>
      </w:r>
    </w:p>
    <w:p w14:paraId="57E467E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") 8 8 8 8 stretch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strectch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;"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0737E4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.label_8.setMidLineWidth(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9C171A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D32865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.label_8.setTextFormat(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QtCore.Qt.AutoText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6595E1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D7AD2E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BF98CC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.label_8.setWordWrap(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F9ABC9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.label_8.setOpenExternalLinks(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E41777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.label_8.setObjectName(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"label_8"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092150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.label_9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F3DC23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1160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324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6F5006C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6C1FE6F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EED5FD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sizePolicy.setHorizontalStretch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3826C3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sizePolicy.setVerticalStretch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D7D1FF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143F245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.label_9.sizePolicy().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hasHeightForWidth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</w:t>
      </w:r>
    </w:p>
    <w:p w14:paraId="5562C60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.label_9.setSizePolicy(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9539D8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.label_9.setBaseSize(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7CF63F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.label_9.setFocusPolicy(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QtCore.Qt.NoFocus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A39DFD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QtCore.Qt.LeftToRight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94D9D1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.label_9.setAutoFillBackground(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1904E9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.label_9.setStyleSheet(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"min-width:  72px;\n"</w:t>
      </w:r>
    </w:p>
    <w:p w14:paraId="08243C4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 72px;\n"</w:t>
      </w:r>
    </w:p>
    <w:p w14:paraId="7129D49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min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6CCECD9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54B3425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-radius: 36px;\n"</w:t>
      </w:r>
    </w:p>
    <w:p w14:paraId="7C0443D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0 0 0 0;\n"</w:t>
      </w:r>
    </w:p>
    <w:p w14:paraId="4AAB793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-image: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url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("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2F55A18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"Head/"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03225F2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     str(r[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+</w:t>
      </w:r>
    </w:p>
    <w:p w14:paraId="58A9545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".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png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).replace(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'/'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+</w:t>
      </w:r>
    </w:p>
    <w:p w14:paraId="7314E95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") 8 8 8 8 stretch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strectch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;"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448A2C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.label_9.setMidLineWidth(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19841D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922C7B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.label_9.setTextFormat(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QtCore.Qt.AutoText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655C0E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2D73C8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6391D1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.label_9.setWordWrap(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81E01B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.label_9.setOpenExternalLinks(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234241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.label_9.setObjectName(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"label_9"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5596E0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.label_10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2DFF7E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1160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460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5369AE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6AE19A7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BEF751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sizePolicy.setHorizontalStretch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C6BAD2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sizePolicy.setVerticalStretch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9DD804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318E69C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.label_10.sizePolicy().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hasHeightForWidth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</w:t>
      </w:r>
    </w:p>
    <w:p w14:paraId="3F7DA0A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.label_10.setSizePolicy(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18A30C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.label_10.setBaseSize(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D7E9FB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.label_10.setFocusPolicy(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QtCore.Qt.NoFocus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DC1B2E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QtCore.Qt.LeftToRight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AFA159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.label_10.setAutoFillBackground(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71A7C5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.label_10.setStyleSheet(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"min-width:  72px;\n"</w:t>
      </w:r>
    </w:p>
    <w:p w14:paraId="4E20406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 72px;\n"</w:t>
      </w:r>
    </w:p>
    <w:p w14:paraId="4653E84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min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1C0256A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20C3890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-radius: 36px;\n"</w:t>
      </w:r>
    </w:p>
    <w:p w14:paraId="086DBB0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0 0 0 0;\n"</w:t>
      </w:r>
    </w:p>
    <w:p w14:paraId="74ABAB7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-image: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url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("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78DDE47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"Head/"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7392D3B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      str(r[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+</w:t>
      </w:r>
    </w:p>
    <w:p w14:paraId="62D0102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".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png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).replace(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'/'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+</w:t>
      </w:r>
    </w:p>
    <w:p w14:paraId="6307B24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") 8 8 8 8 stretch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strectch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;"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9503EE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.label_10.setMidLineWidth(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689818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43AE39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.label_10.setTextFormat(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QtCore.Qt.AutoText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239357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7C5504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7A58E2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.label_10.setWordWrap(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54B709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.label_10.setOpenExternalLinks(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A2C404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.label_10.setObjectName(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"label_10"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EABC12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.label_11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E1F018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1160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596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68AE05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18CCBE3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QtWidgets.QSizePolicy.Preferred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1AA640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sizePolicy.setHorizontalStretch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0CC39C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sizePolicy.setVerticalStretch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5D1945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sizePolicy.setHeightForWidth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443385B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.label_11.sizePolicy().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hasHeightForWidth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</w:t>
      </w:r>
    </w:p>
    <w:p w14:paraId="079CACB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.label_11.setSizePolicy(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sizePolicy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09AEB6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.label_11.setBaseSize(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244CE9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.label_11.setFocusPolicy(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QtCore.Qt.NoFocus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4B6555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QtCore.Qt.LeftToRight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1F4C66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.label_11.setAutoFillBackground(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66BD7B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.label_11.setStyleSheet(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"min-width:  72px;\n"</w:t>
      </w:r>
    </w:p>
    <w:p w14:paraId="023FB58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 72px;\n"</w:t>
      </w:r>
    </w:p>
    <w:p w14:paraId="6124471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min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47C86D5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max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-height: 72px;\n"</w:t>
      </w:r>
    </w:p>
    <w:p w14:paraId="6F186D1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-radius: 36px;\n"</w:t>
      </w:r>
    </w:p>
    <w:p w14:paraId="171ED3B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-width: 0 0 0 0;\n"</w:t>
      </w:r>
    </w:p>
    <w:p w14:paraId="14AC055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border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-image: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url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("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2655C4D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"Head/"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436DCEC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      str(r[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+</w:t>
      </w:r>
    </w:p>
    <w:p w14:paraId="66A1FA6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     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".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png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).replace(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'/'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+</w:t>
      </w:r>
    </w:p>
    <w:p w14:paraId="6F116E3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") 8 8 8 8 stretch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strectch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;"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ABEBB9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.label_11.setMidLineWidth(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22EF73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ECE68F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.label_11.setTextFormat(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QtCore.Qt.AutoText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F9CEAB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1E4A65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BCD9B2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.label_11.setWordWrap(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9C5778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.label_11.setOpenExternalLinks(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786C8B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.label_11.setObjectName(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"label_11"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8CECC1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.label_12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077EC9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.label_12.setGeometry(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461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91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3BB2D3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5EC2C68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147660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B215EA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A39E7B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0A7C362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A36064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59BADA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061D40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410141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7E09B3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EB052E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D69E07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51D4AF3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.label_12.setPalette(palette)</w:t>
      </w:r>
    </w:p>
    <w:p w14:paraId="67537C9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08E0A1D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CADE39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601D97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.label_12.setFont(font)</w:t>
      </w:r>
    </w:p>
    <w:p w14:paraId="2FFFDB5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.label_12.setText(b[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</w:t>
      </w:r>
    </w:p>
    <w:p w14:paraId="058E1B7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.label_12.setScaledContents(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7C0073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.label_12.setObjectName(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"label_12"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CE2575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.label_13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23CCC6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.label_13.setGeometry(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461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91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17AE05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01FE325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r w:rsidRPr="00470589">
        <w:rPr>
          <w:rFonts w:ascii="Consolas" w:eastAsia="宋体" w:hAnsi="Consolas" w:cs="宋体" w:hint="eastAsia"/>
          <w:noProof/>
          <w:color w:val="000000"/>
          <w:sz w:val="21"/>
          <w:szCs w:val="21"/>
        </w:rPr>
        <w:t>QtGui.QBrush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FDD21C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16656D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3E1D7A4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0BE7B96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3C14BB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982590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589E98E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575C4EE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B4ABE5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D75F19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0C1243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4C9711F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.label_13.setPalette(palette)</w:t>
      </w:r>
    </w:p>
    <w:p w14:paraId="5A99359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42A94A7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39B10B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EDE54D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.label_13.setFont(font)</w:t>
      </w:r>
    </w:p>
    <w:p w14:paraId="526993D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.label_13.setText(b[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</w:t>
      </w:r>
    </w:p>
    <w:p w14:paraId="3759BA3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.label_13.setScaledContents(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8495CF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.label_13.setObjectName(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"label_13"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17F73A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.label_14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18488F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.label_14.setGeometry(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471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91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4862CA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4A6C540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8E17A8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D279D7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33D085B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1A6B31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332667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F925BB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3CD47B6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E8FF48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3A53A3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4B6E88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58047F9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FA025F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.label_14.setPalette(palette)</w:t>
      </w:r>
    </w:p>
    <w:p w14:paraId="7DDE3C1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51B42EB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87240E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230F73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.label_14.setFont(font)</w:t>
      </w:r>
    </w:p>
    <w:p w14:paraId="4B89119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.label_14.setText(b[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</w:t>
      </w:r>
    </w:p>
    <w:p w14:paraId="6475679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.label_14.setScaledContents(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713BE2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.label_14.setObjectName(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"label_14"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B71F39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.label_15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D9BE95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.label_15.setGeometry(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448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91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61545D0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7C81402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588543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A12C53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1D250B5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13147E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4AA011F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9DE925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6AA0EA5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A4C258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648EF9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71CEA4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B55290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0D14771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.label_15.setPalette(palette)</w:t>
      </w:r>
    </w:p>
    <w:p w14:paraId="652A97E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2E13841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DBF3F2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CE651A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.label_15.setFont(font)</w:t>
      </w:r>
    </w:p>
    <w:p w14:paraId="5AD713A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.label_15.setText(b[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</w:t>
      </w:r>
    </w:p>
    <w:p w14:paraId="081A29D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.label_15.setScaledContents(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EC2EE3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.label_15.setObjectName(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"label_15"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739DC7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.label_16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1CCBB3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.label_16.setGeometry(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584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481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91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63821D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62766F7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4A03ED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2989B6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38F50E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5C1EAEF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02C057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3D9783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58E6EB9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2DE7FBF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7BAB20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04BF12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C6F841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D2B4A2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.label_16.setPalette(palette)</w:t>
      </w:r>
    </w:p>
    <w:p w14:paraId="30C8DEA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2511E1A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A0B176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68E237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.label_16.setFont(font)</w:t>
      </w:r>
    </w:p>
    <w:p w14:paraId="25F42E0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.label_16.setText(b[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</w:t>
      </w:r>
    </w:p>
    <w:p w14:paraId="2397990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.label_16.setScaledContents(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9D6F93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.label_16.setObjectName(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"label_16"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722772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.label_18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041453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.label_18.setGeometry(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660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481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91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30A38F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3A37FC4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0D4F6A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5070F2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0ADD24A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0D3300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0E703F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990F3A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8DF1E7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12A1615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41F84A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83173F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C3A3DB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15D984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.label_18.setPalette(palette)</w:t>
      </w:r>
    </w:p>
    <w:p w14:paraId="5EA7A1B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5FF33BE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14EBC2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49501D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.label_18.setFont(font)</w:t>
      </w:r>
    </w:p>
    <w:p w14:paraId="3373FDC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.label_18.setText(r[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</w:t>
      </w:r>
    </w:p>
    <w:p w14:paraId="03DC8ED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.label_18.setScaledContents(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F61BBF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.label_18.setAlignment(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QtCore.Qt.AlignRight</w:t>
      </w:r>
      <w:proofErr w:type="spellEnd"/>
    </w:p>
    <w:p w14:paraId="2375642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QtCore.Qt.AlignTrailing</w:t>
      </w:r>
      <w:proofErr w:type="spellEnd"/>
    </w:p>
    <w:p w14:paraId="698FE91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QtCore.Qt.AlignVCenter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0EDBE5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.label_18.setObjectName(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"label_18"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BAB14A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.label_22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D43FB5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.label_22.setGeometry(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650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491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91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40F47E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49461B0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18862B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83EF72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29C0DE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7CEFB8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A93B64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FC43B3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061FEDF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11F8FFC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879A0C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D1AD01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58ACA56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7251D44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.label_22.setPalette(palette)</w:t>
      </w:r>
    </w:p>
    <w:p w14:paraId="484997A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4A4C0F9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2FE6AC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553D94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.label_22.setFont(font)</w:t>
      </w:r>
    </w:p>
    <w:p w14:paraId="0CC2F8A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.label_22.setText(r[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</w:t>
      </w:r>
    </w:p>
    <w:p w14:paraId="2EC99DD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.label_22.setScaledContents(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7B9416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.label_22.setAlignment(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QtCore.Qt.AlignRight</w:t>
      </w:r>
      <w:proofErr w:type="spellEnd"/>
    </w:p>
    <w:p w14:paraId="690E253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QtCore.Qt.AlignTrailing</w:t>
      </w:r>
      <w:proofErr w:type="spellEnd"/>
    </w:p>
    <w:p w14:paraId="5EB790C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QtCore.Qt.AlignVCenter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33A8A5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.label_22.setObjectName(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"label_22"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7DA409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.label_23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AEBB20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.label_23.setGeometry(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710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91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4F1A591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40D996C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67B64E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6DAECB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7B86A5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08D3A20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9FBE95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0349A8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D19360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5B39EC6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82FFB8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3D1FD8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69F9064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1173B06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.label_23.setPalette(palette)</w:t>
      </w:r>
    </w:p>
    <w:p w14:paraId="1E42757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76A15C9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769676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1B0481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.label_23.setFont(font)</w:t>
      </w:r>
    </w:p>
    <w:p w14:paraId="32C9546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.label_23.setText(r[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</w:t>
      </w:r>
    </w:p>
    <w:p w14:paraId="70B7849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.label_23.setScaledContents(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B65EC1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.label_23.setAlignment(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QtCore.Qt.AlignRight</w:t>
      </w:r>
      <w:proofErr w:type="spellEnd"/>
    </w:p>
    <w:p w14:paraId="201F35C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QtCore.Qt.AlignTrailing</w:t>
      </w:r>
      <w:proofErr w:type="spellEnd"/>
    </w:p>
    <w:p w14:paraId="685DE93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QtCore.Qt.AlignVCenter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5C863A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.label_23.setObjectName(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"label_23"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3A3EFD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.label_24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3359DD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.label_24.setGeometry(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690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448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451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91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AF62A6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70C5D30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03DF8C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47CE0F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15CEA63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3CB60F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C53235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C80A5D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E67EB8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3C33E2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434738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B3FCFB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5A106DA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434AA4B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.label_24.setPalette(palette)</w:t>
      </w:r>
    </w:p>
    <w:p w14:paraId="219DB13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39A3347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5206B4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7C08FE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.label_24.setFont(font)</w:t>
      </w:r>
    </w:p>
    <w:p w14:paraId="015CAC1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.label_24.setText(r[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</w:t>
      </w:r>
    </w:p>
    <w:p w14:paraId="5B41CF4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.label_24.setScaledContents(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6B9E57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.label_24.setAlignment(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QtCore.Qt.AlignRight</w:t>
      </w:r>
      <w:proofErr w:type="spellEnd"/>
    </w:p>
    <w:p w14:paraId="24A498D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QtCore.Qt.AlignTrailing</w:t>
      </w:r>
      <w:proofErr w:type="spellEnd"/>
    </w:p>
    <w:p w14:paraId="59873F3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QtCore.Qt.AlignVCenter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49066F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.label_24.setObjectName(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"label_24"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2CBBB1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.label_25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CD66B7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.label_25.setGeometry(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584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441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91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48E611A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3D3FB73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0639AE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8399FE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5B8258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4857AC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FC2DA3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13A27E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5F18A9B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5032EC1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4C98848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220014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0DE1EB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144E34F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.label_25.setPalette(palette)</w:t>
      </w:r>
    </w:p>
    <w:p w14:paraId="1752CEC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5ED2B8F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50E1F4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9D2372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.label_25.setFont(font)</w:t>
      </w:r>
    </w:p>
    <w:p w14:paraId="309A25D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.label_25.setText(r[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</w:t>
      </w:r>
    </w:p>
    <w:p w14:paraId="24AA60B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.label_25.setScaledContents(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74CAAB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.label_25.setAlignment(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QtCore.Qt.AlignRight</w:t>
      </w:r>
      <w:proofErr w:type="spellEnd"/>
    </w:p>
    <w:p w14:paraId="133CFED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QtCore.Qt.AlignTrailing</w:t>
      </w:r>
      <w:proofErr w:type="spellEnd"/>
    </w:p>
    <w:p w14:paraId="2609ADA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QtCore.Qt.AlignVCenter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C581CA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.label_25.setObjectName(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"label_25"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B4F76C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.label_19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28D6B4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.label_19.setGeometry(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123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659E76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320F151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7A8CF7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22B3C2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FB07C8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0A68D1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07F151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659624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E1D3EB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52FB41B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C15D69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CD70E8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155A53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>                         brush)</w:t>
      </w:r>
    </w:p>
    <w:p w14:paraId="6DB0FE9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.label_19.setPalette(palette)</w:t>
      </w:r>
    </w:p>
    <w:p w14:paraId="3A2389C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00693D4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060D08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D2C3E3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.label_19.setFont(font)</w:t>
      </w:r>
    </w:p>
    <w:p w14:paraId="255C435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.label_19.setText(</w:t>
      </w:r>
    </w:p>
    <w:p w14:paraId="5F90154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分路胜率：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str(round(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 +</w:t>
      </w:r>
    </w:p>
    <w:p w14:paraId="358D393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5D9709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.label_19.setScaledContents(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1C20B4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.label_19.setObjectName(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"label_19"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C369CC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.label_20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62826F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.label_20.setGeometry(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259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6D6B27C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42E1393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55D059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CAD43E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E13F0E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E0CC57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B0095B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07C508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1C2AADD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2C5C575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6D907C7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B0336A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55537B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5147D33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.label_20.setPalette(palette)</w:t>
      </w:r>
    </w:p>
    <w:p w14:paraId="4B7E5CA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49B5B96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B958CF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34E9C1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.label_20.setFont(font)</w:t>
      </w:r>
    </w:p>
    <w:p w14:paraId="49C680C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.label_20.setText(</w:t>
      </w:r>
    </w:p>
    <w:p w14:paraId="5F4675F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分路胜率：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str(round(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 +</w:t>
      </w:r>
    </w:p>
    <w:p w14:paraId="2D29006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901C15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.label_20.setScaledContents(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3640B5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.label_20.setObjectName(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"label_20"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013DA6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.label_21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4AF6EE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.label_21.setGeometry(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395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93F401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5A8A324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2B7C70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F5B2D5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7E7154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>                         brush)</w:t>
      </w:r>
    </w:p>
    <w:p w14:paraId="07276DB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EA94FD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0699C3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3E9AB60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504638C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0FC3AE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76B796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511CDF3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5BAD5FA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.label_21.setPalette(palette)</w:t>
      </w:r>
    </w:p>
    <w:p w14:paraId="253AAB5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56CBC1C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1D5F0B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77FAAB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.label_21.setFont(font)</w:t>
      </w:r>
    </w:p>
    <w:p w14:paraId="27C5F8D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.label_21.setText(</w:t>
      </w:r>
    </w:p>
    <w:p w14:paraId="70E8245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分路胜率：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str(round(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 +</w:t>
      </w:r>
    </w:p>
    <w:p w14:paraId="14C6644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A02202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.label_21.setScaledContents(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E987DF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.label_21.setObjectName(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"label_21"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B263C7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.label_26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4EB384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.label_26.setGeometry(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6EDA4CA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47BBE5E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E70C31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6F904D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6A3BDB3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1555936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F05197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1AE701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C0E693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FE6199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96FECA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5D68AB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295B7B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4B5209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.label_26.setPalette(palette)</w:t>
      </w:r>
    </w:p>
    <w:p w14:paraId="13B06DD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7273A0C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8EC0F4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312923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.label_26.setFont(font)</w:t>
      </w:r>
    </w:p>
    <w:p w14:paraId="2A806B7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.label_26.setText(</w:t>
      </w:r>
    </w:p>
    <w:p w14:paraId="1BA7E7F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分路胜率：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str(round(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 +</w:t>
      </w:r>
    </w:p>
    <w:p w14:paraId="137B7F0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3C4BFC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.label_26.setScaledContents(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DFF054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.label_26.setObjectName(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"label_26"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B7A143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.label_27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565536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.label_27.setGeometry(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667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B3D415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1800F69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8017B2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BDDDDF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3998DDB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87F7E7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E2471A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728F14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68BC1F6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140EB07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295194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CF7944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1005FA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466361A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.label_27.setPalette(palette)</w:t>
      </w:r>
    </w:p>
    <w:p w14:paraId="6DA68D3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2984B51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3236CF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1195D5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.label_27.setFont(font)</w:t>
      </w:r>
    </w:p>
    <w:p w14:paraId="251E78E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.label_27.setText(</w:t>
      </w:r>
    </w:p>
    <w:p w14:paraId="1D10BC1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分路胜率：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str(round(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[b[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 +</w:t>
      </w:r>
    </w:p>
    <w:p w14:paraId="260B879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35E1E5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.label_27.setScaledContents(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CBE27E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.label_27.setObjectName(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"label_27"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60D82E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.label_28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F64154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.label_28.setGeometry(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875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D90856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4C5AA6F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4CC551A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8DAB61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0989115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A6BD14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4549AA3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61352F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1E6207C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1D0119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63E9FB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B8250F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516864D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2CF0D7E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.label_28.setPalette(palette)</w:t>
      </w:r>
    </w:p>
    <w:p w14:paraId="2E96BBC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67AF012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FCD48E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171D3A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.label_28.setFont(font)</w:t>
      </w:r>
    </w:p>
    <w:p w14:paraId="46D1876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.label_28.setLayoutDirection(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QtCore.Qt.RightToLeft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F45780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.label_28.setText(</w:t>
      </w:r>
    </w:p>
    <w:p w14:paraId="571A820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分路胜率：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str(round(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 +</w:t>
      </w:r>
    </w:p>
    <w:p w14:paraId="2EFC20F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988667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.label_28.setScaledContents(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0CF9D7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.label_28.setAlignment(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QtCore.Qt.AlignLeading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QtCore.Qt.AlignLeft</w:t>
      </w:r>
      <w:proofErr w:type="spellEnd"/>
    </w:p>
    <w:p w14:paraId="57D823C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QtCore.Qt.AlignVCenter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9E1BC2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.label_28.setObjectName(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"label_28"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3FBC76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.label_29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D1CE2A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.label_29.setGeometry(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875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257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830EC2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57E05DD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57C305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8570E1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5EC345D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045B34A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9FED11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FA7451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F11EA2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7D51BF5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4426B4F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BF9367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2ABE2D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572A9AB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.label_29.setPalette(palette)</w:t>
      </w:r>
    </w:p>
    <w:p w14:paraId="187D357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1678124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762330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D4BF8A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.label_29.setFont(font)</w:t>
      </w:r>
    </w:p>
    <w:p w14:paraId="568EA3C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.label_29.setLayoutDirection(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QtCore.Qt.RightToLeft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92D572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.label_29.setText(</w:t>
      </w:r>
    </w:p>
    <w:p w14:paraId="1B75D29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分路胜率：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str(round(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 +</w:t>
      </w:r>
    </w:p>
    <w:p w14:paraId="121D50D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9B2008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.label_29.setScaledContents(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CC9E62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.label_29.setAlignment(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QtCore.Qt.AlignLeading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QtCore.Qt.AlignLeft</w:t>
      </w:r>
      <w:proofErr w:type="spellEnd"/>
    </w:p>
    <w:p w14:paraId="388FFE4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QtCore.Qt.AlignVCenter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719B60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.label_29.setObjectName(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"label_29"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06980D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.label_30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A807E7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.label_30.setGeometry(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875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395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E80643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7E9150B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7D197C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EB8825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76CFD4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2B3E479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F4C625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06657B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13FB75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46A20E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667C6BD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E4327D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015B8D0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03D913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.label_30.setPalette(palette)</w:t>
      </w:r>
    </w:p>
    <w:p w14:paraId="44F9D99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401DEBB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6E953F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0477F0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.label_30.setFont(font)</w:t>
      </w:r>
    </w:p>
    <w:p w14:paraId="61E0136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.label_30.setLayoutDirection(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QtCore.Qt.RightToLeft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C54CED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.label_30.setText(</w:t>
      </w:r>
    </w:p>
    <w:p w14:paraId="0C904DC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分路胜率：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str(round(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 +</w:t>
      </w:r>
    </w:p>
    <w:p w14:paraId="170470F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06F350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.label_30.setScaledContents(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5526AA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.label_30.setAlignment(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QtCore.Qt.AlignLeading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QtCore.Qt.AlignLeft</w:t>
      </w:r>
      <w:proofErr w:type="spellEnd"/>
    </w:p>
    <w:p w14:paraId="25D2F82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QtCore.Qt.AlignVCenter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98644A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.label_30.setObjectName(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"label_30"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F03E69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.label_31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3B25D1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.label_31.setGeometry(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875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533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CA914B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1D8C8B8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3D13B6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CE04F8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457027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5905AF8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4A2C696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4D52CB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121A2E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22734EC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CA1565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4796C9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1146DC4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67D755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.label_31.setPalette(palette)</w:t>
      </w:r>
    </w:p>
    <w:p w14:paraId="760AA95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120F9E0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C2DBB7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17DD76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.label_31.setFont(font)</w:t>
      </w:r>
    </w:p>
    <w:p w14:paraId="53BCE74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.label_31.setLayoutDirection(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QtCore.Qt.RightToLeft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101615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.label_31.setText(</w:t>
      </w:r>
    </w:p>
    <w:p w14:paraId="7D01188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分路胜率：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str(round(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 +</w:t>
      </w:r>
    </w:p>
    <w:p w14:paraId="2E16FAE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2A3BC7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.label_31.setScaledContents(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E811D0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.label_31.setAlignment(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QtCore.Qt.AlignLeading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QtCore.Qt.AlignLeft</w:t>
      </w:r>
      <w:proofErr w:type="spellEnd"/>
    </w:p>
    <w:p w14:paraId="5A44926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QtCore.Qt.AlignVCenter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3B15DF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.label_31.setObjectName(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"label_31"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66EEA2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.label_32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819CC0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.label_32.setGeometry(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875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666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221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0B638E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79B1235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BA5E0B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5AB1FD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50F1D7B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8EC97E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578CB41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BE5A62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424112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6B360C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A94C16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7CC8A1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5CD9C5D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2987486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.label_32.setPalette(palette)</w:t>
      </w:r>
    </w:p>
    <w:p w14:paraId="45F28BD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04EA7AF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27C056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AE76E8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.label_32.setFont(font)</w:t>
      </w:r>
    </w:p>
    <w:p w14:paraId="7B87D00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.label_32.setLayoutDirection(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QtCore.Qt.RightToLeft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445D74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.label_32.setText(</w:t>
      </w:r>
    </w:p>
    <w:p w14:paraId="26613E3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分路胜率：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str(round(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[r[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 +</w:t>
      </w:r>
    </w:p>
    <w:p w14:paraId="7B9CF2B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F18206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.label_32.setScaledContents(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BA126F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.label_32.setAlignment(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QtCore.Qt.AlignLeading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QtCore.Qt.AlignLeft</w:t>
      </w:r>
      <w:proofErr w:type="spellEnd"/>
    </w:p>
    <w:p w14:paraId="2060364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|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QtCore.Qt.AlignVCenter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6103C4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.label_32.setObjectName(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"label_32"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7E4755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72772BE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.label_17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0DC22D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.label_17.setGeometry(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490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510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830AD5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7E763D9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925AE3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598234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88F463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3B84C45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6F6DA8E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CF4A71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30B9FD3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6A34BA4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03DAA9E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6B3FB2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1B6B58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095FA67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.label_17.setPalette(palette)</w:t>
      </w:r>
    </w:p>
    <w:p w14:paraId="3582A8C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7092C4C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994976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28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4814DC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.label_17.setFont(font)</w:t>
      </w:r>
    </w:p>
    <w:p w14:paraId="4F91420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.label_17.setText(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预测胜方：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胜方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 +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"\n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129DE62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str(round(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胜率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)) +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"%"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E92113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.label_17.setScaledContents(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4AB890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.label_17.setAlignment(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3B3C84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.label_17.setObjectName(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"label_17"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317084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.label_33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QtWidgets.QLabel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5A4BC3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.label_33.setGeometry(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480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91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6BD58DE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palette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7AB2B84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35546D4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2F250B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50FF86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70B8E1B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177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136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FB8A5C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9BC1A2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QtGui.QPalette.Inactive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044552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0883DD9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brush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QtGui.QColor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45D7A4D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brush.setStyle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QtCore.Qt.SolidPattern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CDCC46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palette.setBrush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QtGui.QPalette.Disabled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QtGui.QPalette.WindowText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3C67382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brush)</w:t>
      </w:r>
    </w:p>
    <w:p w14:paraId="5EE2D5F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.label_33.setPalette(palette)</w:t>
      </w:r>
    </w:p>
    <w:p w14:paraId="3F37206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font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40E1CCD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font.setFamily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"Microsoft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17BC59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font.setPointSize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45742B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.label_33.setFont(font)</w:t>
      </w:r>
    </w:p>
    <w:p w14:paraId="52A8183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.label_33.setText(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参考比赛场数：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len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)) +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"\n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游戏版本：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</w:t>
      </w:r>
    </w:p>
    <w:p w14:paraId="15B4C6E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str(versions[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'v'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]))</w:t>
      </w:r>
    </w:p>
    <w:p w14:paraId="533E464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.label_33.setScaledContents(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71A256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.label_33.setAlignment(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QtCore.Qt.AlignCenter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1188DB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.label_33.setObjectName(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"label_33"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601AE6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098B6D3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QtWidgets.QPushButton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4EAD19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.shut.setGeometry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1240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F77878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.shut.setText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797926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.shut.setShortcut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CD72D3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.shut.setCheckable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5EF581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.shut.setAutoDefault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A148AE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.shut.setFlat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120CFF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.shut.setObjectName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"shut"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2D7756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.shut_2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QtWidgets.QPushButton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EC094B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.shut_2.setGeometry(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1172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6D15FA3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.shut_2.setText(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F2CB94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.shut_2.setShortcut(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1CC42D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.shut_2.setCheckable(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42D038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.shut_2.setAutoDefault(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DEE232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.shut_2.setFlat(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3C7240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.shut_2.setObjectName(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"shut_2"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9BCDA8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.shut_3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QtWidgets.QPushButton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D17842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.shut_3.setGeometry(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429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670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7A354DE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.shut_3.setText(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9FA047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.shut_3.setShortcut(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78AEF2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.shut_3.setCheckable(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68065AE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.shut_3.setAutoDefault(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6DB1E2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.shut_3.setFlat(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F21634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.shut_3.setObjectName(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"shut_3"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EEAD78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.shut_3.setToolTip(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退出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25B91D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0DF5B9B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.shut.clicked.connect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MainWindow.close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6E39E6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.shut_3.clicked.connect(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MainWindow.close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5414B0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.shut_2.clicked.connect(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MainWindow.showMinimized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4E85BC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5115D46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MainWindow.setCentralWidget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.centralwidget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D818D7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.menubar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QtWidgets.QMenuBar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E1BF9B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.menubar.setGeometry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QtCore.QRect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1248079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.menubar.setDefaultUp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05846E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.menubar.setNativeMenuBar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5A41ED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.menubar.setObjectName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menubar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43F4C8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MainWindow.setMenuBar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.menubar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B66F87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.statusbar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QtWidgets.QStatusBar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8577E0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.statusbar.setObjectName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statusbar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F8B536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.statusbar.setEnabled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F0B3D0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.statusbar.setMaximumSize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D303E1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.statusbar.setSizeGripEnabled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ECB7D7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.statusbar.setObjectName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statusbar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F99B23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MainWindow.setStatusBar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.statusbar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5656123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3F04961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self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.retranslateUi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DFF350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QtCore.QMetaObject.connectSlotsByName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2A2B96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27B0103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def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retranslateUi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(self,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</w:t>
      </w:r>
    </w:p>
    <w:p w14:paraId="286AFFB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_translate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QtCore.QCoreApplication.translate</w:t>
      </w:r>
      <w:proofErr w:type="spellEnd"/>
    </w:p>
    <w:p w14:paraId="2BE12BB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MainWindow.setWindowTitle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78568DE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_translate(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u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"Visual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 Prediction Data"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u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"Visual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 Prediction Data"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))</w:t>
      </w:r>
    </w:p>
    <w:p w14:paraId="2B8DC36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MainWindow.resize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1280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720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788D6DE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MainWindow.setFixedSize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MainWindow.width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(),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MainWindow.height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</w:t>
      </w:r>
    </w:p>
    <w:p w14:paraId="64BF097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MainWindow.setWindowFlags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QtCore.Qt.FramelessWindowHint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FDA271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after="27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3F198A0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def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disp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可视化函数</w:t>
      </w:r>
    </w:p>
    <w:p w14:paraId="51D1C42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__name__ ==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'__main__'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775EE52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QApplication.setAttribute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QtCore.Qt.AA_EnableHighDpiScaling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高清屏适配</w:t>
      </w:r>
    </w:p>
    <w:p w14:paraId="0E8B0DD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app =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QApplication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sys.argv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)</w:t>
      </w:r>
    </w:p>
    <w:p w14:paraId="079E11B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font =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QtGui.QFont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("Microsoft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YaHei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")</w:t>
      </w:r>
    </w:p>
    <w:p w14:paraId="561AB74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pointsize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font.pointSize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()</w:t>
      </w:r>
    </w:p>
    <w:p w14:paraId="59F60D2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font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.setPixelSize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pointsize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 * 90 / 72)</w:t>
      </w:r>
    </w:p>
    <w:p w14:paraId="4F63CD1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app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.setFont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(font)</w:t>
      </w:r>
    </w:p>
    <w:p w14:paraId="42BFB41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app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QApplication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sys.argv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QApplication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 Contribution</w:t>
      </w:r>
    </w:p>
    <w:p w14:paraId="4F6D7E5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QMainWindow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QMainWindow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 Contribution</w:t>
      </w:r>
    </w:p>
    <w:p w14:paraId="3693FC1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ui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Ui_MainWindow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</w:t>
      </w:r>
    </w:p>
    <w:p w14:paraId="6639B75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ui.setupUi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4F3B9A6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MainWindow.show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()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显示窗口</w:t>
      </w:r>
    </w:p>
    <w:p w14:paraId="3C9EA5A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sys.exit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app.exec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_())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循环窗口</w:t>
      </w:r>
    </w:p>
    <w:p w14:paraId="2D44C6E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after="27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428FC60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my_api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'There is no need for this unless u 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wanna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 xml:space="preserve"> retrieve new data, but I do not advise u do so'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# Riot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开发者数据获取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Api</w:t>
      </w:r>
      <w:proofErr w:type="spellEnd"/>
    </w:p>
    <w:p w14:paraId="20AD4EF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33BB31B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>lol_watcher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riotwatcher.LolWatcher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my_api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LOlWatcher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调用</w:t>
      </w:r>
    </w:p>
    <w:p w14:paraId="2F6E5CF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region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kr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国服数据不被拳头官方收录，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韩服数据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一定程度上代表全球数据</w:t>
      </w:r>
    </w:p>
    <w:p w14:paraId="37F07D3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Region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asia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区域</w:t>
      </w:r>
    </w:p>
    <w:p w14:paraId="2001786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{}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英雄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ID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——名称字典初始化</w:t>
      </w:r>
    </w:p>
    <w:p w14:paraId="73741EA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heroes = {} 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英雄数据字典初始化</w:t>
      </w:r>
    </w:p>
    <w:p w14:paraId="48C9628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{}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英雄名称——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ID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字典初始化</w:t>
      </w:r>
    </w:p>
    <w:p w14:paraId="70D4EDB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match4rec = []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用于记录的比赛数据</w:t>
      </w:r>
    </w:p>
    <w:p w14:paraId="33B0732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summoner4srch = []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用于搜索的召唤师</w:t>
      </w:r>
    </w:p>
    <w:p w14:paraId="133F5C3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00C08B4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: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已有离线数据，在线数据获取关闭</w:t>
      </w:r>
    </w:p>
    <w:p w14:paraId="75AC2DE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versions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lol_watcher.data_dragon.versions_for_region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(region)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获取游戏版本</w:t>
      </w:r>
    </w:p>
    <w:p w14:paraId="696B0F6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champions_version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versions[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'n'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'champion'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获取英雄版本</w:t>
      </w:r>
    </w:p>
    <w:p w14:paraId="4B3BB9A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heroes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lol_watcher.data_dragon.champions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champions_version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获取英雄数据</w:t>
      </w:r>
    </w:p>
    <w:p w14:paraId="4D4E8C4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tqdm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(heroes[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'data'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遍历英雄数据</w:t>
      </w:r>
    </w:p>
    <w:p w14:paraId="596800E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[heroes[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'data'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'key'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 = {</w:t>
      </w:r>
    </w:p>
    <w:p w14:paraId="05F806A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'name'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 heroes[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'data'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'name'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],</w:t>
      </w:r>
    </w:p>
    <w:p w14:paraId="1723C88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'position'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: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''</w:t>
      </w:r>
    </w:p>
    <w:p w14:paraId="52D09BB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}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更新英雄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ID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——名称</w:t>
      </w:r>
    </w:p>
    <w:p w14:paraId="27F1951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79F076C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'name'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 = 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更新英雄名称——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ID</w:t>
      </w:r>
    </w:p>
    <w:p w14:paraId="1908B23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open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("./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heronames.txt",'w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+').write(str(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))</w:t>
      </w:r>
    </w:p>
    <w:p w14:paraId="7DA8C0D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summoner_name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'Hide on bush'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初始召唤师名称</w:t>
      </w:r>
    </w:p>
    <w:p w14:paraId="4DF9E28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summoner_faker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lol_watcher.summoner.by_name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0674FFC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region,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summoner_name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初始召唤师数据</w:t>
      </w:r>
    </w:p>
    <w:p w14:paraId="51857D3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matchlist_faker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lol_watcher.match.matchlist_by_puuid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09216D7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asia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summoner_faker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puuid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初始召唤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师比赛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</w:t>
      </w:r>
    </w:p>
    <w:p w14:paraId="62722B5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print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match_faker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)</w:t>
      </w:r>
    </w:p>
    <w:p w14:paraId="50F503F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match_1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lol_watcher.match.by_id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62A5FB6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asia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matchlist_faker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])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获取初始召唤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师最近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的第一场比赛</w:t>
      </w:r>
    </w:p>
    <w:p w14:paraId="14A9EAF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55A7018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match4rec.append(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matchlist_faker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进入记录比赛列表</w:t>
      </w:r>
    </w:p>
    <w:p w14:paraId="02F394E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55A4467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将该局比赛所有召唤师放入搜索用召唤师列表</w:t>
      </w:r>
    </w:p>
    <w:p w14:paraId="1A3060A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summoner4srch += match_1[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'metadata'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'participants'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</w:t>
      </w:r>
    </w:p>
    <w:p w14:paraId="4CF8EF9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else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050B3BB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eval(</w:t>
      </w:r>
    </w:p>
    <w:p w14:paraId="1AFD704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open(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"herodata.txt"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).read())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从文件获取英雄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ID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——名称字典</w:t>
      </w:r>
    </w:p>
    <w:p w14:paraId="07C94D7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eval(</w:t>
      </w:r>
    </w:p>
    <w:p w14:paraId="50AE1A8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open(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"heroname.txt"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"r"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).read())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从文件获取英雄名称——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ID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字典</w:t>
      </w:r>
    </w:p>
    <w:p w14:paraId="423DC69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versions = eval(</w:t>
      </w:r>
    </w:p>
    <w:p w14:paraId="56F8D5F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>        open(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"versions.txt"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).read())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从文件获取游戏版本</w:t>
      </w:r>
    </w:p>
    <w:p w14:paraId="233449C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27FF3F3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print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(summoner4srch, '\n')</w:t>
      </w:r>
    </w:p>
    <w:p w14:paraId="06291EB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while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len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(summoner4srch) &lt;= 10:</w:t>
      </w:r>
    </w:p>
    <w:p w14:paraId="728BFE0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temp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len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(summoner4srch)):  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遍历搜索用召唤师列表</w:t>
      </w:r>
    </w:p>
    <w:p w14:paraId="7F9CA76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tempmatchlist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lol_watcher.match.matchlist_by_puuid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37CE42D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Region, summoner4srch[temp],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获取该召唤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师最近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比赛列表</w:t>
      </w:r>
    </w:p>
    <w:p w14:paraId="7EE68BF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tempmatchid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tempmatchlist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9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获取每个召唤师的最近第九场比赛，以保证随机性</w:t>
      </w:r>
    </w:p>
    <w:p w14:paraId="6D94717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lol_watcher.match.by_id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(Region,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tempmatchid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获取该场比赛数据</w:t>
      </w:r>
    </w:p>
    <w:p w14:paraId="72D21AC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'metadata'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'participants'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遍历参与该场比赛的召唤师</w:t>
      </w:r>
    </w:p>
    <w:p w14:paraId="015A2CD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is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not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summoner4srch[temp]: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排除已在列表中的召唤师</w:t>
      </w:r>
    </w:p>
    <w:p w14:paraId="7B7636B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summoner4srch.append(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将新召唤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师加入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搜索用召唤师列表</w:t>
      </w:r>
    </w:p>
    <w:p w14:paraId="011F420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# summoner4srch = eval(open("./userdata.txt", 'r').read())</w:t>
      </w:r>
    </w:p>
    <w:p w14:paraId="27343F7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print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(summoner4srch, '\n')</w:t>
      </w:r>
    </w:p>
    <w:p w14:paraId="1A72771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: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已有离线数据，在线数据获取关闭</w:t>
      </w:r>
    </w:p>
    <w:p w14:paraId="344EA22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jsq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初始化计数器</w:t>
      </w:r>
    </w:p>
    <w:p w14:paraId="47B0761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</w:t>
      </w:r>
    </w:p>
    <w:p w14:paraId="57B0565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jsq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</w:p>
    <w:p w14:paraId="22EC5BD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jsq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%=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</w:t>
      </w:r>
    </w:p>
    <w:p w14:paraId="608CD91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tempmatchlist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lol_watcher.match.matchlist_by_puuid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167237B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Region, summoner4srch[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jsq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6CFCC2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match4rec.append(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tempmatchlist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</w:t>
      </w:r>
    </w:p>
    <w:p w14:paraId="5CD702B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print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tempmatchlist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[0], ',', end='')</w:t>
      </w:r>
    </w:p>
    <w:p w14:paraId="3F90734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# match4rec = eval(open("./matchid.txt", 'r').read())</w:t>
      </w:r>
    </w:p>
    <w:p w14:paraId="23A2951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print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(match4rec)</w:t>
      </w:r>
    </w:p>
    <w:p w14:paraId="2F3DDB8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731BE43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{}</w:t>
      </w:r>
    </w:p>
    <w:p w14:paraId="101017B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: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已有离线数据，在线数据获取关闭</w:t>
      </w:r>
    </w:p>
    <w:p w14:paraId="5469637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match4rec: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遍历记录比赛列表</w:t>
      </w:r>
    </w:p>
    <w:p w14:paraId="6A19FD0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lol_watcher.match.by_id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(Region,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获取该场比赛数据</w:t>
      </w:r>
    </w:p>
    <w:p w14:paraId="020E1C1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B = []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初始化蓝方列表</w:t>
      </w:r>
    </w:p>
    <w:p w14:paraId="7257761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R = []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初始化红方列表</w:t>
      </w:r>
    </w:p>
    <w:p w14:paraId="2059455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j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获取蓝方英雄数据</w:t>
      </w:r>
    </w:p>
    <w:p w14:paraId="1BC6F3C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B.append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'info'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'participants'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</w:t>
      </w:r>
    </w:p>
    <w:p w14:paraId="3A83D25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[j][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championId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加入蓝方列表</w:t>
      </w:r>
    </w:p>
    <w:p w14:paraId="6E294FC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j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获取红方英雄数据</w:t>
      </w:r>
    </w:p>
    <w:p w14:paraId="41E5C4D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R.append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'info'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'participants'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</w:t>
      </w:r>
    </w:p>
    <w:p w14:paraId="26BDD74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[j][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proofErr w:type="spell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championId</w:t>
      </w:r>
      <w:proofErr w:type="spell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加入红方列表</w:t>
      </w:r>
    </w:p>
    <w:p w14:paraId="5BF9ABB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WL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初始化胜利方</w:t>
      </w:r>
    </w:p>
    <w:p w14:paraId="143C95C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'info'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'participants'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'win'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如果蓝方获胜</w:t>
      </w:r>
    </w:p>
    <w:p w14:paraId="734A72B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    WL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胜利方赋值为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B</w:t>
      </w:r>
    </w:p>
    <w:p w14:paraId="0A1EDF2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else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5D62749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WL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胜利方赋值为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R</w:t>
      </w:r>
    </w:p>
    <w:p w14:paraId="2520886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{}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初始化临时比赛数据字典</w:t>
      </w:r>
    </w:p>
    <w:p w14:paraId="6C1D70F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 = B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记录蓝方英雄数据</w:t>
      </w:r>
    </w:p>
    <w:p w14:paraId="4083B19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 = R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记录红方英雄数据</w:t>
      </w:r>
    </w:p>
    <w:p w14:paraId="17418D8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'res'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= WL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记录胜方</w:t>
      </w:r>
    </w:p>
    <w:p w14:paraId="48DE73E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将临时数据字典加入总比赛字典</w:t>
      </w:r>
    </w:p>
    <w:p w14:paraId="1911C0F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eval(</w:t>
      </w:r>
    </w:p>
    <w:p w14:paraId="5925496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open(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"matchdata.txt"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).read())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从文件获取比赛数据字典</w:t>
      </w:r>
    </w:p>
    <w:p w14:paraId="067CF32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print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)</w:t>
      </w:r>
    </w:p>
    <w:p w14:paraId="028985C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after="27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70DEC06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def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counterpoint_analyse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(pos):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对位胜率分析</w:t>
      </w:r>
    </w:p>
    <w:p w14:paraId="2C87C20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pos ==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6F2A6CB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cpos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上单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</w:p>
    <w:p w14:paraId="499985D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pos ==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21B06F8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cpos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打野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</w:p>
    <w:p w14:paraId="08B399D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pos ==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6D22648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cpos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中单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</w:p>
    <w:p w14:paraId="5B76DC6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pos ==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3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79F1CA4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cpos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下路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</w:p>
    <w:p w14:paraId="4BE92F5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pos ==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4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4BC96BF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cpos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辅助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确定分路</w:t>
      </w:r>
    </w:p>
    <w:p w14:paraId="0940341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{}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初始化当前分路英雄总比赛场数字典</w:t>
      </w:r>
    </w:p>
    <w:p w14:paraId="7F1AD06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current_position_win_sumup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{}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初始化当前分路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英雄总胜场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字典</w:t>
      </w:r>
    </w:p>
    <w:p w14:paraId="42BB251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初始化两英雄在该分路对位总比赛场数列表</w:t>
      </w:r>
    </w:p>
    <w:p w14:paraId="208BADD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counterpoint_sumup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[[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)]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</w:t>
      </w:r>
    </w:p>
    <w:p w14:paraId="2999D97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counterpoint_win_sumup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[</w:t>
      </w:r>
    </w:p>
    <w:p w14:paraId="0E379BF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)]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初始化两英雄在该分路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对位总胜场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列表</w:t>
      </w:r>
    </w:p>
    <w:p w14:paraId="066648D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tqdm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(list(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matchdata.keys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()),</w:t>
      </w:r>
    </w:p>
    <w:p w14:paraId="1D0617B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desc=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初始化比赛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cpos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数据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0DC94BC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file=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sys.stdout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遍历比赛数据字典</w:t>
      </w:r>
    </w:p>
    <w:p w14:paraId="7E6D123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</w:t>
      </w:r>
    </w:p>
    <w:p w14:paraId="3961C58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[pos]]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current_position_sumup.setdefault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76E32F7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][pos],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 +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蓝方该分路所用英雄比赛场数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+1</w:t>
      </w:r>
    </w:p>
    <w:p w14:paraId="04A1ED1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</w:t>
      </w:r>
    </w:p>
    <w:p w14:paraId="53121A3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[pos]]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current_position_sumup.setdefault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7884C86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][pos],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 +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红方该分路所用英雄比赛场数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+1</w:t>
      </w:r>
    </w:p>
    <w:p w14:paraId="190842F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'res'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==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: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如果胜利方为蓝方</w:t>
      </w:r>
    </w:p>
    <w:p w14:paraId="6CFE2F8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current_position_win_sumup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</w:p>
    <w:p w14:paraId="6E7275E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pos]]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current_position_win_sumup.setdefault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3821342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][pos],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 +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蓝方该分路所用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英雄胜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场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+1</w:t>
      </w:r>
    </w:p>
    <w:p w14:paraId="6CDA4F9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else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: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否则</w:t>
      </w:r>
    </w:p>
    <w:p w14:paraId="0E2B95F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current_position_win_sumup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</w:p>
    <w:p w14:paraId="3924FD5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pos]]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current_position_win_sumup.setdefault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5B18FAC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][pos],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 +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红方该分路所用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英雄胜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场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+1</w:t>
      </w:r>
    </w:p>
    <w:p w14:paraId="6859994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try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5059413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counterpoint_sumup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][pos]][</w:t>
      </w:r>
    </w:p>
    <w:p w14:paraId="0B276BF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][pos]] +=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</w:p>
    <w:p w14:paraId="0266ABA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counterpoint_sumup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][pos]][</w:t>
      </w:r>
    </w:p>
    <w:p w14:paraId="37D4820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][pos]] +=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该分路英雄对位总场数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+1</w:t>
      </w:r>
    </w:p>
    <w:p w14:paraId="6E8D4E9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counterpoint_win_sumup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][pos]][</w:t>
      </w:r>
    </w:p>
    <w:p w14:paraId="3E0DC87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][pos]] += (</w:t>
      </w:r>
    </w:p>
    <w:p w14:paraId="31D102C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'res'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==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A6576C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counterpoint_win_sumup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][pos]][</w:t>
      </w:r>
    </w:p>
    <w:p w14:paraId="618B416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][pos]] += (</w:t>
      </w:r>
    </w:p>
    <w:p w14:paraId="36590FB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'res'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 ==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该分路胜利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方英雄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对位胜场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+1</w:t>
      </w:r>
    </w:p>
    <w:p w14:paraId="11BBDC2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except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# debug</w:t>
      </w:r>
    </w:p>
    <w:p w14:paraId="6EF8CE3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print(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][pos],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][pos])</w:t>
      </w:r>
    </w:p>
    <w:p w14:paraId="5A0C8B0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matchdata.pop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E3E13B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print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("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current_position_sumup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:",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current_position_sumup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, '\n')</w:t>
      </w:r>
    </w:p>
    <w:p w14:paraId="1E86FF3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print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("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current_position_win_sumup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",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current_position_win_sumup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)</w:t>
      </w:r>
    </w:p>
    <w:p w14:paraId="3BFAA3F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tqdm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herodata.keys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(),</w:t>
      </w:r>
    </w:p>
    <w:p w14:paraId="1972498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desc=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初始化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cpos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英雄数据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507A818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file=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sys.stdout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06C6E8B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leave=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输出分路英雄对位数据</w:t>
      </w:r>
    </w:p>
    <w:p w14:paraId="17DA667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temp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current_position_sumup.setdefault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099764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temp: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判断是否有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该英雄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比赛记录</w:t>
      </w:r>
    </w:p>
    <w:p w14:paraId="0A5AC76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print(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'name'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],</w:t>
      </w:r>
    </w:p>
    <w:p w14:paraId="57A1675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的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6605ED5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cpos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0C6EE4B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15483C1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current_position_win_sumup.setdefault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/ temp *</w:t>
      </w:r>
    </w:p>
    <w:p w14:paraId="0F35CD0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1E07E98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309795C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sep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=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25A893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file=open(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264E5E6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"data.txt"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'a+'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),</w:t>
      </w:r>
    </w:p>
    <w:p w14:paraId="2788F02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end=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输出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该英雄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在该分路的胜率，并输出到同目录下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data.txt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文件中</w:t>
      </w:r>
    </w:p>
    <w:p w14:paraId="4B712A3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)][pos]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current_position_win_sumup.setdefault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4F6D15A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>                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/ temp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输出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该英雄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在该分路的胜率</w:t>
      </w:r>
    </w:p>
    <w:p w14:paraId="26E3D4A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j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herodata.keys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():</w:t>
      </w:r>
    </w:p>
    <w:p w14:paraId="0D61B44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temp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counterpoint_sumup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)][eval(j)]</w:t>
      </w:r>
    </w:p>
    <w:p w14:paraId="784CF42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temp: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判断是否有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该英雄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比赛记录</w:t>
      </w:r>
    </w:p>
    <w:p w14:paraId="3B408F5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)][eval(</w:t>
      </w:r>
    </w:p>
    <w:p w14:paraId="36C87FA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j)]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counterpoint_win_sumup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)][eval(j)] / temp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该英雄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在该分路对位过的所有英雄的胜率</w:t>
      </w:r>
    </w:p>
    <w:p w14:paraId="44D5411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print(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'name'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],</w:t>
      </w:r>
    </w:p>
    <w:p w14:paraId="442E138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与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36AEE5A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[j][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'name'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],</w:t>
      </w:r>
    </w:p>
    <w:p w14:paraId="6EADDEF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对位的胜率：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1F4F574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counterpoint_win_sumup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)][eval(j)] / temp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1D4762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0EC52F2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sep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=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3DADB59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file=open(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"counterdata.txt"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),</w:t>
      </w:r>
    </w:p>
    <w:p w14:paraId="4C1D43D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'a+'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),</w:t>
      </w:r>
    </w:p>
    <w:p w14:paraId="19BF857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end=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该英雄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在该分路对位过的所有英雄的胜率，并输出到同目录下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counterdata.txt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中</w:t>
      </w:r>
    </w:p>
    <w:p w14:paraId="636FE63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print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('\n')</w:t>
      </w:r>
    </w:p>
    <w:p w14:paraId="56DFD0D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after="27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635B30B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def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All_data_analyse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():</w:t>
      </w:r>
    </w:p>
    <w:p w14:paraId="3C6935F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tqdm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(list(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), desc=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初始化比赛数据总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览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 file=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sys.stdout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遍历比赛数据</w:t>
      </w:r>
    </w:p>
    <w:p w14:paraId="2B495D1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遍历红蓝方</w:t>
      </w:r>
    </w:p>
    <w:p w14:paraId="388512F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temp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'B'</w:t>
      </w:r>
    </w:p>
    <w:p w14:paraId="6434B4B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i:</w:t>
      </w:r>
    </w:p>
    <w:p w14:paraId="5505B26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temp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'R'</w:t>
      </w:r>
    </w:p>
    <w:p w14:paraId="569A4F7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j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遍历该方英雄</w:t>
      </w:r>
    </w:p>
    <w:p w14:paraId="78E87D7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for_all_match_count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</w:t>
      </w:r>
    </w:p>
    <w:p w14:paraId="0A21751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              [temp][j]] +=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记录英雄总场次</w:t>
      </w:r>
    </w:p>
    <w:p w14:paraId="4096357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temp ==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'res'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]:</w:t>
      </w:r>
    </w:p>
    <w:p w14:paraId="5D8F14D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英雄胜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场</w:t>
      </w:r>
    </w:p>
    <w:p w14:paraId="551E5AE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for_all_match_win_count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matchnum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][temp][j]] +=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</w:p>
    <w:p w14:paraId="089367D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tqdm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(list(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herodata.keys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()),</w:t>
      </w:r>
    </w:p>
    <w:p w14:paraId="1A03042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desc=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初始化英雄数据总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览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00C3721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file=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sys.stdout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64FB892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leave=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False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遍历英雄数据</w:t>
      </w:r>
    </w:p>
    <w:p w14:paraId="20C8B57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for_all_match_count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)]: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判断是否存在数据</w:t>
      </w:r>
    </w:p>
    <w:p w14:paraId="4EE692E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print(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herodata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'name'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],</w:t>
      </w:r>
    </w:p>
    <w:p w14:paraId="7E9ED81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的总胜率为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ED42C2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for_all_match_win_count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 /</w:t>
      </w:r>
    </w:p>
    <w:p w14:paraId="1CAF2A6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for_all_match_count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)]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06F9FDB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3F8748F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sep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=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406423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file=open(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</w:p>
    <w:p w14:paraId="3F27B4D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"data.txt"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'a+'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),</w:t>
      </w:r>
    </w:p>
    <w:p w14:paraId="71525D8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end=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该英雄总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比赛胜率，并输出到同目录下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data.txt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文件夹中</w:t>
      </w:r>
    </w:p>
    <w:p w14:paraId="7FDBA6D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all_pos_win_rate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)]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for_all_match_win_count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[eval(</w:t>
      </w:r>
    </w:p>
    <w:p w14:paraId="289C5E0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)] /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for_all_match_count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[eval(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</w:t>
      </w:r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该英雄总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比赛胜率</w:t>
      </w:r>
    </w:p>
    <w:p w14:paraId="11CEDC0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after="27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47DBAA9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__name__ ==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"__main__"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512C6FF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multiprocessing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.freeze_support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()</w:t>
      </w:r>
    </w:p>
    <w:p w14:paraId="30CF71E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21508BD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counter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_win_rate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multiprocessing.Manager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().list()</w:t>
      </w:r>
    </w:p>
    <w:p w14:paraId="2A11C5C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pos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_win_rate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multiprocessing.Manager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().list()</w:t>
      </w:r>
    </w:p>
    <w:p w14:paraId="06DCEA6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all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_pos_win_rate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multiprocessing.Manager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().list()</w:t>
      </w:r>
    </w:p>
    <w:p w14:paraId="6419A1C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for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_all_match_count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multiprocessing.Manager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().list()</w:t>
      </w:r>
    </w:p>
    <w:p w14:paraId="4660FF4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for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_all_match_win_count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multiprocessing.Manager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().list()</w:t>
      </w:r>
    </w:p>
    <w:p w14:paraId="122E1D6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print(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开始执行初始化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E2B1E1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[[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)]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</w:t>
      </w:r>
    </w:p>
    <w:p w14:paraId="272DFCC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[[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0.00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)]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初始化胜率列表</w:t>
      </w:r>
    </w:p>
    <w:p w14:paraId="2A46F60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open(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7F59F41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"counterdata.txt"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'w+'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).write(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8F5E60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open(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os.path.join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sys.path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]+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"\\Resource"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4C85918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"data.txt"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'w+'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).write(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初始化输出文件</w:t>
      </w:r>
    </w:p>
    <w:p w14:paraId="3B2BACD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1593CAE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for_all_match_count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</w:t>
      </w:r>
    </w:p>
    <w:p w14:paraId="61DB6B8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for_all_match_win_count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</w:t>
      </w:r>
    </w:p>
    <w:p w14:paraId="39B9576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all_pos_win_rate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[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0.00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)]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初始化胜率列表</w:t>
      </w:r>
    </w:p>
    <w:p w14:paraId="165A4B0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20FD321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print(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游戏版本：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 str(versions[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'v'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]))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输出游戏版本</w:t>
      </w:r>
    </w:p>
    <w:p w14:paraId="2C789C4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2A10923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threadlist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[]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初始化线程列表</w:t>
      </w:r>
    </w:p>
    <w:p w14:paraId="58C6C8F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多线程</w:t>
      </w:r>
    </w:p>
    <w:p w14:paraId="5D19466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threading.Thread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(target=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counterpoint_analyse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</w:t>
      </w:r>
    </w:p>
    <w:p w14:paraId="2DAFF6D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             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args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=(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))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新建线程，分析各分路数据</w:t>
      </w:r>
    </w:p>
    <w:p w14:paraId="529CE91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t.setDaemon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(True)</w:t>
      </w:r>
    </w:p>
    <w:p w14:paraId="68A6515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t.start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()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启动线程</w:t>
      </w:r>
    </w:p>
    <w:p w14:paraId="4F8C90B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threadlist.append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(t)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记录该线程</w:t>
      </w:r>
    </w:p>
    <w:p w14:paraId="5E978E5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t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threading.Thread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(target=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All_data_analyse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新建线程，分析英雄总胜率</w:t>
      </w:r>
    </w:p>
    <w:p w14:paraId="773CC11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t.setDaemon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(True)</w:t>
      </w:r>
    </w:p>
    <w:p w14:paraId="70C7E07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t.start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()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启动线程</w:t>
      </w:r>
    </w:p>
    <w:p w14:paraId="3EFA810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threadlist.append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(t)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记录该线程</w:t>
      </w:r>
    </w:p>
    <w:p w14:paraId="2B33EC7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lastRenderedPageBreak/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threadlist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02044B2F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i.join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  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阻塞线程，等待线程执行完毕</w:t>
      </w:r>
    </w:p>
    <w:p w14:paraId="79C5006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</w:p>
    <w:p w14:paraId="15AD16F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proofErr w:type="spellStart"/>
      <w:proofErr w:type="gram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os</w:t>
      </w:r>
      <w:proofErr w:type="gram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.system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("</w:t>
      </w:r>
      <w:proofErr w:type="spellStart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cls</w:t>
      </w:r>
      <w:proofErr w:type="spellEnd"/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")</w:t>
      </w:r>
    </w:p>
    <w:p w14:paraId="2C57888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print(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初始化完成！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\n"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351C973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True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24E26829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print(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请输入双方阵容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,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输入</w:t>
      </w:r>
      <w:proofErr w:type="gramStart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该英雄</w:t>
      </w:r>
      <w:proofErr w:type="gramEnd"/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的英文名称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参考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Head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文件夹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)\n"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CC2A97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</w:t>
      </w:r>
    </w:p>
    <w:p w14:paraId="72EAFE8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not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i:</w:t>
      </w:r>
    </w:p>
    <w:p w14:paraId="3C33A73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print(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蓝方：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24A37E24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else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2F2B00A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        print(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红方：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1FC4A46B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j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</w:t>
      </w:r>
    </w:p>
    <w:p w14:paraId="55E4549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tempinput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input(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postn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[j] +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':'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获取各方各分路英雄</w:t>
      </w:r>
    </w:p>
    <w:p w14:paraId="338F10A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while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not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.__contains__(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tempinput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</w:t>
      </w:r>
    </w:p>
    <w:p w14:paraId="127DEB8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tempinput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input(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"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不存在此英雄，请重新输入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:"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3C130E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not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i:</w:t>
      </w:r>
    </w:p>
    <w:p w14:paraId="257DAA6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b[j]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tempinput</w:t>
      </w:r>
      <w:proofErr w:type="spellEnd"/>
    </w:p>
    <w:p w14:paraId="60FE991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else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2242F9BE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    r[j]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tempinput</w:t>
      </w:r>
      <w:proofErr w:type="spellEnd"/>
    </w:p>
    <w:p w14:paraId="7E73BC5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</w:t>
      </w:r>
    </w:p>
    <w:p w14:paraId="390C8EE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for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in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range(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):</w:t>
      </w:r>
    </w:p>
    <w:p w14:paraId="31D1EF3C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temp 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0.00</w:t>
      </w:r>
    </w:p>
    <w:p w14:paraId="5DD38BB0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not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counter_win_rate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[b[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[r[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]]]:</w:t>
      </w:r>
    </w:p>
    <w:p w14:paraId="17A2D64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temp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[b[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</w:t>
      </w:r>
    </w:p>
    <w:p w14:paraId="5D04090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not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temp:</w:t>
      </w:r>
    </w:p>
    <w:p w14:paraId="7EDA850A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    temp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all_pos_win_rate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heroname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[b[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i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]]]</w:t>
      </w:r>
    </w:p>
    <w:p w14:paraId="202EBF61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+= temp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胜率累加</w:t>
      </w:r>
    </w:p>
    <w:p w14:paraId="3C70B1B3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/=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5</w:t>
      </w:r>
    </w:p>
    <w:p w14:paraId="4A5DE21D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        print(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蓝方获胜的概率为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, round(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*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100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2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),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'%'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,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sep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=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''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)</w:t>
      </w:r>
    </w:p>
    <w:p w14:paraId="0EB85452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if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&gt;=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0.5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508782D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胜方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蓝方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</w:p>
    <w:p w14:paraId="79B33CA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FF"/>
          <w:sz w:val="21"/>
          <w:szCs w:val="21"/>
        </w:rPr>
        <w:t>else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:</w:t>
      </w:r>
    </w:p>
    <w:p w14:paraId="6C2AEEF7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胜方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红方</w:t>
      </w:r>
      <w:r w:rsidRPr="00470589">
        <w:rPr>
          <w:rFonts w:ascii="Consolas" w:eastAsia="宋体" w:hAnsi="Consolas" w:cs="宋体" w:hint="eastAsia"/>
          <w:color w:val="A31515"/>
          <w:sz w:val="21"/>
          <w:szCs w:val="21"/>
        </w:rPr>
        <w:t>'</w:t>
      </w:r>
    </w:p>
    <w:p w14:paraId="461E7656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r w:rsidRPr="00470589">
        <w:rPr>
          <w:rFonts w:ascii="Consolas" w:eastAsia="宋体" w:hAnsi="Consolas" w:cs="宋体" w:hint="eastAsia"/>
          <w:color w:val="098658"/>
          <w:sz w:val="21"/>
          <w:szCs w:val="21"/>
        </w:rPr>
        <w:t>1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-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bt</w:t>
      </w:r>
      <w:proofErr w:type="spellEnd"/>
    </w:p>
    <w:p w14:paraId="19AE9DC8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    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胜率</w:t>
      </w: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=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bt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  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记录胜率</w:t>
      </w:r>
    </w:p>
    <w:p w14:paraId="5AE7C1A5" w14:textId="77777777" w:rsidR="0071621C" w:rsidRPr="00470589" w:rsidRDefault="0071621C" w:rsidP="0071621C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1"/>
          <w:szCs w:val="21"/>
        </w:rPr>
      </w:pPr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 xml:space="preserve">    </w:t>
      </w:r>
      <w:proofErr w:type="spellStart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disp</w:t>
      </w:r>
      <w:proofErr w:type="spellEnd"/>
      <w:r w:rsidRPr="00470589">
        <w:rPr>
          <w:rFonts w:ascii="Consolas" w:eastAsia="宋体" w:hAnsi="Consolas" w:cs="宋体" w:hint="eastAsia"/>
          <w:color w:val="000000"/>
          <w:sz w:val="21"/>
          <w:szCs w:val="21"/>
        </w:rPr>
        <w:t>()  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 xml:space="preserve"># </w:t>
      </w:r>
      <w:r w:rsidRPr="00470589">
        <w:rPr>
          <w:rFonts w:ascii="Consolas" w:eastAsia="宋体" w:hAnsi="Consolas" w:cs="宋体" w:hint="eastAsia"/>
          <w:color w:val="008000"/>
          <w:sz w:val="21"/>
          <w:szCs w:val="21"/>
        </w:rPr>
        <w:t>可视化</w:t>
      </w:r>
    </w:p>
    <w:p w14:paraId="438E8F7B" w14:textId="77777777" w:rsidR="0071621C" w:rsidRPr="00470589" w:rsidRDefault="0071621C" w:rsidP="00D57112">
      <w:pPr>
        <w:pStyle w:val="affff5"/>
        <w:numPr>
          <w:ilvl w:val="0"/>
          <w:numId w:val="22"/>
        </w:numPr>
        <w:shd w:val="clear" w:color="auto" w:fill="FFFFFF"/>
        <w:spacing w:before="0" w:line="360" w:lineRule="atLeast"/>
        <w:rPr>
          <w:rFonts w:ascii="Consolas" w:eastAsia="宋体" w:hAnsi="Consolas" w:cs="宋体"/>
          <w:color w:val="000000"/>
          <w:sz w:val="27"/>
          <w:szCs w:val="27"/>
        </w:rPr>
      </w:pPr>
    </w:p>
    <w:p w14:paraId="45D6B76D" w14:textId="4EAEA953" w:rsidR="00880DCB" w:rsidRDefault="00880DCB" w:rsidP="0096132B">
      <w:pPr>
        <w:pStyle w:val="21"/>
        <w:rPr>
          <w:noProof/>
          <w:lang w:bidi="zh-CN"/>
        </w:rPr>
      </w:pPr>
      <w:r w:rsidRPr="00470589">
        <w:rPr>
          <w:rFonts w:hint="eastAsia"/>
          <w:noProof/>
          <w:lang w:bidi="zh-CN"/>
        </w:rPr>
        <w:t>思路与程序结构</w:t>
      </w:r>
    </w:p>
    <w:p w14:paraId="1DA2AF4B" w14:textId="6F5F88EA" w:rsidR="00122DFD" w:rsidRPr="00122DFD" w:rsidRDefault="00122DFD" w:rsidP="00122DFD">
      <w:pPr>
        <w:pStyle w:val="31"/>
        <w:rPr>
          <w:lang w:bidi="zh-CN"/>
        </w:rPr>
      </w:pPr>
      <w:r>
        <w:rPr>
          <w:rFonts w:hint="eastAsia"/>
          <w:lang w:bidi="zh-CN"/>
        </w:rPr>
        <w:t>思路</w:t>
      </w:r>
    </w:p>
    <w:p w14:paraId="261CF0C7" w14:textId="2624D62D" w:rsidR="0096132B" w:rsidRDefault="00A054B3" w:rsidP="00A054B3">
      <w:pPr>
        <w:pStyle w:val="a"/>
        <w:rPr>
          <w:lang w:bidi="zh-CN"/>
        </w:rPr>
      </w:pPr>
      <w:r>
        <w:rPr>
          <w:rFonts w:hint="eastAsia"/>
          <w:lang w:bidi="zh-CN"/>
        </w:rPr>
        <w:t>所谓胜率预测，就是根据双方战胜对方的可能性的汇总结果。</w:t>
      </w:r>
    </w:p>
    <w:p w14:paraId="7D5B7621" w14:textId="536F9E0A" w:rsidR="00122DFD" w:rsidRDefault="0001492F" w:rsidP="00122DFD">
      <w:pPr>
        <w:pStyle w:val="a"/>
        <w:rPr>
          <w:lang w:bidi="zh-CN"/>
        </w:rPr>
      </w:pPr>
      <w:r>
        <w:rPr>
          <w:rFonts w:hint="eastAsia"/>
          <w:lang w:bidi="zh-CN"/>
        </w:rPr>
        <w:lastRenderedPageBreak/>
        <w:t>只有获取足够大的样本，才能获取更接近于真实情况的</w:t>
      </w:r>
      <w:r w:rsidR="00122DFD">
        <w:rPr>
          <w:rFonts w:hint="eastAsia"/>
          <w:lang w:bidi="zh-CN"/>
        </w:rPr>
        <w:t>结果。</w:t>
      </w:r>
    </w:p>
    <w:p w14:paraId="7C0EB4AE" w14:textId="1FD452CB" w:rsidR="00122DFD" w:rsidRDefault="00122DFD" w:rsidP="00122DFD">
      <w:pPr>
        <w:pStyle w:val="a"/>
        <w:rPr>
          <w:lang w:bidi="zh-CN"/>
        </w:rPr>
      </w:pPr>
      <w:r>
        <w:rPr>
          <w:rFonts w:hint="eastAsia"/>
          <w:lang w:bidi="zh-CN"/>
        </w:rPr>
        <w:t>所以我通过申请成为Riot拳头公司开发者，以获取英雄联盟比赛数据</w:t>
      </w:r>
      <w:proofErr w:type="spellStart"/>
      <w:r>
        <w:rPr>
          <w:rFonts w:hint="eastAsia"/>
          <w:lang w:bidi="zh-CN"/>
        </w:rPr>
        <w:t>api</w:t>
      </w:r>
      <w:proofErr w:type="spellEnd"/>
      <w:r>
        <w:rPr>
          <w:rFonts w:hint="eastAsia"/>
          <w:lang w:bidi="zh-CN"/>
        </w:rPr>
        <w:t>，通过获取大量的英雄对位数据、英雄分路数据，在本地进行胜率的计算与预测，并通过PyQt5实现数据可视化。</w:t>
      </w:r>
    </w:p>
    <w:p w14:paraId="2F78F729" w14:textId="5A2D9D34" w:rsidR="00122DFD" w:rsidRDefault="00122DFD" w:rsidP="00122DFD">
      <w:pPr>
        <w:pStyle w:val="31"/>
        <w:rPr>
          <w:lang w:bidi="zh-CN"/>
        </w:rPr>
      </w:pPr>
      <w:r>
        <w:rPr>
          <w:rFonts w:hint="eastAsia"/>
          <w:lang w:bidi="zh-CN"/>
        </w:rPr>
        <w:t>程序结构</w:t>
      </w:r>
    </w:p>
    <w:p w14:paraId="22F4ADE2" w14:textId="5DD05998" w:rsidR="00122DFD" w:rsidRDefault="00122DFD" w:rsidP="00122DFD">
      <w:pPr>
        <w:pStyle w:val="a"/>
        <w:rPr>
          <w:lang w:bidi="zh-CN"/>
        </w:rPr>
      </w:pPr>
      <w:r>
        <w:rPr>
          <w:rFonts w:hint="eastAsia"/>
          <w:lang w:bidi="zh-CN"/>
        </w:rPr>
        <w:t>构建</w:t>
      </w:r>
      <w:proofErr w:type="spellStart"/>
      <w:r>
        <w:rPr>
          <w:rFonts w:hint="eastAsia"/>
          <w:lang w:bidi="zh-CN"/>
        </w:rPr>
        <w:t>MainWindow</w:t>
      </w:r>
      <w:proofErr w:type="spellEnd"/>
      <w:r>
        <w:rPr>
          <w:rFonts w:hint="eastAsia"/>
          <w:lang w:bidi="zh-CN"/>
        </w:rPr>
        <w:t>，</w:t>
      </w:r>
      <w:r w:rsidR="005B589D">
        <w:rPr>
          <w:rFonts w:hint="eastAsia"/>
          <w:lang w:bidi="zh-CN"/>
        </w:rPr>
        <w:t>绘制结果展示窗口，并封装</w:t>
      </w:r>
    </w:p>
    <w:p w14:paraId="1D0A05F2" w14:textId="24D01179" w:rsidR="005B589D" w:rsidRDefault="005B589D" w:rsidP="00122DFD">
      <w:pPr>
        <w:pStyle w:val="a"/>
        <w:rPr>
          <w:lang w:bidi="zh-CN"/>
        </w:rPr>
      </w:pPr>
      <w:r>
        <w:rPr>
          <w:rFonts w:hint="eastAsia"/>
          <w:lang w:bidi="zh-CN"/>
        </w:rPr>
        <w:t>构建</w:t>
      </w:r>
      <w:proofErr w:type="spellStart"/>
      <w:r>
        <w:rPr>
          <w:lang w:bidi="zh-CN"/>
        </w:rPr>
        <w:t>MainWindow</w:t>
      </w:r>
      <w:proofErr w:type="spellEnd"/>
      <w:r>
        <w:rPr>
          <w:rFonts w:hint="eastAsia"/>
          <w:lang w:bidi="zh-CN"/>
        </w:rPr>
        <w:t>调用函数</w:t>
      </w:r>
    </w:p>
    <w:p w14:paraId="5D3B0A26" w14:textId="46F173DD" w:rsidR="005B589D" w:rsidRDefault="005B589D" w:rsidP="00122DFD">
      <w:pPr>
        <w:pStyle w:val="a"/>
        <w:rPr>
          <w:lang w:bidi="zh-CN"/>
        </w:rPr>
      </w:pPr>
      <w:r>
        <w:rPr>
          <w:rFonts w:hint="eastAsia"/>
          <w:lang w:bidi="zh-CN"/>
        </w:rPr>
        <w:t>初始化所用字典、列表与变量</w:t>
      </w:r>
    </w:p>
    <w:p w14:paraId="37F6B755" w14:textId="0C5E2407" w:rsidR="005B589D" w:rsidRDefault="005B589D" w:rsidP="00122DFD">
      <w:pPr>
        <w:pStyle w:val="a"/>
        <w:rPr>
          <w:lang w:bidi="zh-CN"/>
        </w:rPr>
      </w:pPr>
      <w:r>
        <w:rPr>
          <w:rFonts w:hint="eastAsia"/>
          <w:lang w:bidi="zh-CN"/>
        </w:rPr>
        <w:t>读取Resource文件夹中的资源文件，为变量赋值</w:t>
      </w:r>
    </w:p>
    <w:p w14:paraId="1298E807" w14:textId="5C548A56" w:rsidR="005B589D" w:rsidRDefault="005B589D" w:rsidP="00122DFD">
      <w:pPr>
        <w:pStyle w:val="a"/>
        <w:rPr>
          <w:lang w:bidi="zh-CN"/>
        </w:rPr>
      </w:pPr>
      <w:r>
        <w:rPr>
          <w:rFonts w:hint="eastAsia"/>
          <w:lang w:bidi="zh-CN"/>
        </w:rPr>
        <w:t>构建分路英雄分析函数，将结果输出到资源文件夹中</w:t>
      </w:r>
    </w:p>
    <w:p w14:paraId="301767B6" w14:textId="59D9AD50" w:rsidR="005B589D" w:rsidRDefault="005B589D" w:rsidP="00122DFD">
      <w:pPr>
        <w:pStyle w:val="a"/>
        <w:rPr>
          <w:lang w:bidi="zh-CN"/>
        </w:rPr>
      </w:pPr>
      <w:r>
        <w:rPr>
          <w:rFonts w:hint="eastAsia"/>
          <w:lang w:bidi="zh-CN"/>
        </w:rPr>
        <w:t>构建英雄所有场次分析函数，将结果输出到资源文件夹中</w:t>
      </w:r>
    </w:p>
    <w:p w14:paraId="0EDACBEE" w14:textId="4FE94490" w:rsidR="005B589D" w:rsidRDefault="005B589D" w:rsidP="00122DFD">
      <w:pPr>
        <w:pStyle w:val="a"/>
        <w:rPr>
          <w:lang w:bidi="zh-CN"/>
        </w:rPr>
      </w:pPr>
      <w:r>
        <w:rPr>
          <w:rFonts w:hint="eastAsia"/>
          <w:lang w:bidi="zh-CN"/>
        </w:rPr>
        <w:t>获取用户所要预测的阵容，调用分析函数分析胜率</w:t>
      </w:r>
    </w:p>
    <w:p w14:paraId="42F81BDC" w14:textId="32EB9DC9" w:rsidR="005B589D" w:rsidRDefault="005B589D" w:rsidP="00122DFD">
      <w:pPr>
        <w:pStyle w:val="a"/>
        <w:rPr>
          <w:lang w:bidi="zh-CN"/>
        </w:rPr>
      </w:pPr>
      <w:r>
        <w:rPr>
          <w:rFonts w:hint="eastAsia"/>
          <w:lang w:bidi="zh-CN"/>
        </w:rPr>
        <w:t>输出胜率，并展示窗口</w:t>
      </w:r>
    </w:p>
    <w:p w14:paraId="1410EEC1" w14:textId="64250779" w:rsidR="005B589D" w:rsidRDefault="005B589D" w:rsidP="005B589D">
      <w:pPr>
        <w:pStyle w:val="31"/>
        <w:rPr>
          <w:lang w:bidi="zh-CN"/>
        </w:rPr>
      </w:pPr>
      <w:r>
        <w:rPr>
          <w:rFonts w:hint="eastAsia"/>
          <w:lang w:bidi="zh-CN"/>
        </w:rPr>
        <w:t>第三方库</w:t>
      </w:r>
    </w:p>
    <w:p w14:paraId="25AF4FD6" w14:textId="46425869" w:rsidR="005B589D" w:rsidRDefault="005B589D" w:rsidP="005B589D">
      <w:pPr>
        <w:pStyle w:val="a1"/>
        <w:rPr>
          <w:lang w:bidi="zh-CN"/>
        </w:rPr>
      </w:pPr>
      <w:proofErr w:type="spellStart"/>
      <w:r>
        <w:rPr>
          <w:lang w:bidi="zh-CN"/>
        </w:rPr>
        <w:t>Riotwatcher</w:t>
      </w:r>
      <w:proofErr w:type="spellEnd"/>
      <w:r w:rsidR="00907303">
        <w:rPr>
          <w:rFonts w:hint="eastAsia"/>
          <w:lang w:bidi="zh-CN"/>
        </w:rPr>
        <w:t>：该库通过构建函数来使得调用拳头开发者</w:t>
      </w:r>
      <w:proofErr w:type="spellStart"/>
      <w:r w:rsidR="00907303">
        <w:rPr>
          <w:lang w:bidi="zh-CN"/>
        </w:rPr>
        <w:t>Api</w:t>
      </w:r>
      <w:proofErr w:type="spellEnd"/>
      <w:r w:rsidR="00907303">
        <w:rPr>
          <w:rFonts w:hint="eastAsia"/>
          <w:lang w:bidi="zh-CN"/>
        </w:rPr>
        <w:t>变得更加简便。该库目前仍在更新，将在拳头更新</w:t>
      </w:r>
      <w:proofErr w:type="spellStart"/>
      <w:r w:rsidR="00907303">
        <w:rPr>
          <w:rFonts w:hint="eastAsia"/>
          <w:lang w:bidi="zh-CN"/>
        </w:rPr>
        <w:t>Api</w:t>
      </w:r>
      <w:proofErr w:type="spellEnd"/>
      <w:r w:rsidR="00907303">
        <w:rPr>
          <w:rFonts w:hint="eastAsia"/>
          <w:lang w:bidi="zh-CN"/>
        </w:rPr>
        <w:t>列表后加入新的函数。官网：</w:t>
      </w:r>
      <w:r w:rsidR="007E0D00">
        <w:fldChar w:fldCharType="begin"/>
      </w:r>
      <w:r w:rsidR="007E0D00">
        <w:instrText xml:space="preserve"> HYPERLINK "https://pypi.org/project/riotwatcher/" </w:instrText>
      </w:r>
      <w:r w:rsidR="007E0D00">
        <w:fldChar w:fldCharType="separate"/>
      </w:r>
      <w:r w:rsidR="00907303" w:rsidRPr="001C6239">
        <w:rPr>
          <w:rStyle w:val="af8"/>
          <w:lang w:bidi="zh-CN"/>
        </w:rPr>
        <w:t>https://pypi.org/project/riotwatcher/</w:t>
      </w:r>
      <w:r w:rsidR="007E0D00">
        <w:rPr>
          <w:rStyle w:val="af8"/>
          <w:lang w:bidi="zh-CN"/>
        </w:rPr>
        <w:fldChar w:fldCharType="end"/>
      </w:r>
    </w:p>
    <w:p w14:paraId="3BB6459B" w14:textId="17FE86A6" w:rsidR="006D3A72" w:rsidRDefault="00907303" w:rsidP="001073CE">
      <w:pPr>
        <w:pStyle w:val="a1"/>
        <w:rPr>
          <w:lang w:bidi="zh-CN"/>
        </w:rPr>
      </w:pPr>
      <w:r>
        <w:rPr>
          <w:lang w:bidi="zh-CN"/>
        </w:rPr>
        <w:t>PyQt5</w:t>
      </w:r>
      <w:r>
        <w:rPr>
          <w:rFonts w:hint="eastAsia"/>
          <w:lang w:bidi="zh-CN"/>
        </w:rPr>
        <w:t>：这是QT5应用在Python中实现的库，包含600+</w:t>
      </w:r>
      <w:proofErr w:type="gramStart"/>
      <w:r w:rsidRPr="00907303">
        <w:rPr>
          <w:lang w:bidi="zh-CN"/>
        </w:rPr>
        <w:t>个</w:t>
      </w:r>
      <w:proofErr w:type="gramEnd"/>
      <w:r w:rsidRPr="00907303">
        <w:rPr>
          <w:lang w:bidi="zh-CN"/>
        </w:rPr>
        <w:t>类和</w:t>
      </w:r>
      <w:r>
        <w:rPr>
          <w:rFonts w:hint="eastAsia"/>
          <w:lang w:bidi="zh-CN"/>
        </w:rPr>
        <w:t>6000+</w:t>
      </w:r>
      <w:proofErr w:type="gramStart"/>
      <w:r w:rsidRPr="00907303">
        <w:rPr>
          <w:lang w:bidi="zh-CN"/>
        </w:rPr>
        <w:t>个</w:t>
      </w:r>
      <w:proofErr w:type="gramEnd"/>
      <w:r w:rsidRPr="00907303">
        <w:rPr>
          <w:lang w:bidi="zh-CN"/>
        </w:rPr>
        <w:t>函数和方法</w:t>
      </w:r>
      <w:r>
        <w:rPr>
          <w:rFonts w:hint="eastAsia"/>
          <w:lang w:bidi="zh-CN"/>
        </w:rPr>
        <w:t>，同时也</w:t>
      </w:r>
      <w:r w:rsidRPr="00907303">
        <w:rPr>
          <w:lang w:bidi="zh-CN"/>
        </w:rPr>
        <w:t>是一个跨平台的工具包</w:t>
      </w:r>
      <w:r>
        <w:rPr>
          <w:rFonts w:hint="eastAsia"/>
          <w:lang w:bidi="zh-CN"/>
        </w:rPr>
        <w:t>，可运行在L</w:t>
      </w:r>
      <w:r>
        <w:rPr>
          <w:lang w:bidi="zh-CN"/>
        </w:rPr>
        <w:t>inux</w:t>
      </w:r>
      <w:r>
        <w:rPr>
          <w:rFonts w:hint="eastAsia"/>
          <w:lang w:bidi="zh-CN"/>
        </w:rPr>
        <w:t>、W</w:t>
      </w:r>
      <w:r>
        <w:rPr>
          <w:lang w:bidi="zh-CN"/>
        </w:rPr>
        <w:t>indows</w:t>
      </w:r>
      <w:r>
        <w:rPr>
          <w:rFonts w:hint="eastAsia"/>
          <w:lang w:bidi="zh-CN"/>
        </w:rPr>
        <w:t>、M</w:t>
      </w:r>
      <w:r>
        <w:rPr>
          <w:lang w:bidi="zh-CN"/>
        </w:rPr>
        <w:t>acOS</w:t>
      </w:r>
      <w:r>
        <w:rPr>
          <w:rFonts w:hint="eastAsia"/>
          <w:lang w:bidi="zh-CN"/>
        </w:rPr>
        <w:t>上。PyQt5被广泛地用于构建动态（Dynamic）或静态（Static</w:t>
      </w:r>
      <w:r>
        <w:rPr>
          <w:lang w:bidi="zh-CN"/>
        </w:rPr>
        <w:t>）</w:t>
      </w:r>
      <w:r w:rsidR="00F66BDB">
        <w:rPr>
          <w:rFonts w:hint="eastAsia"/>
          <w:lang w:bidi="zh-CN"/>
        </w:rPr>
        <w:t>窗口。官网：</w:t>
      </w:r>
      <w:r w:rsidR="00F66BDB" w:rsidRPr="00F66BDB">
        <w:rPr>
          <w:lang w:bidi="zh-CN"/>
        </w:rPr>
        <w:t>https://pypi.org/project/PyQt5/</w:t>
      </w:r>
    </w:p>
    <w:p w14:paraId="72225C75" w14:textId="6F9D2018" w:rsidR="00134AE1" w:rsidRDefault="00F66BDB" w:rsidP="00134AE1">
      <w:pPr>
        <w:pStyle w:val="a1"/>
        <w:rPr>
          <w:lang w:bidi="zh-CN"/>
        </w:rPr>
      </w:pPr>
      <w:proofErr w:type="spellStart"/>
      <w:r>
        <w:rPr>
          <w:lang w:bidi="zh-CN"/>
        </w:rPr>
        <w:t>Tqdm</w:t>
      </w:r>
      <w:proofErr w:type="spellEnd"/>
      <w:r w:rsidR="00110508">
        <w:rPr>
          <w:rFonts w:hint="eastAsia"/>
          <w:lang w:bidi="zh-CN"/>
        </w:rPr>
        <w:t>：用于展示进度条。该库包含的函数可轻易地绘制美观的进度条，并可与代码执行进度与循环执行次数相绑定，便于使用者和开发者了解代码的执行进度。</w:t>
      </w:r>
      <w:r w:rsidR="00134AE1">
        <w:rPr>
          <w:rFonts w:hint="eastAsia"/>
          <w:lang w:bidi="zh-CN"/>
        </w:rPr>
        <w:t>官网：</w:t>
      </w:r>
      <w:r w:rsidR="00134AE1" w:rsidRPr="00134AE1">
        <w:rPr>
          <w:lang w:bidi="zh-CN"/>
        </w:rPr>
        <w:t>https://pypi.org/project/tqdm/</w:t>
      </w:r>
    </w:p>
    <w:p w14:paraId="138BCFF5" w14:textId="2997E88D" w:rsidR="00134AE1" w:rsidRDefault="00134AE1" w:rsidP="00134AE1">
      <w:pPr>
        <w:pStyle w:val="31"/>
        <w:rPr>
          <w:lang w:bidi="zh-CN"/>
        </w:rPr>
      </w:pPr>
      <w:r>
        <w:rPr>
          <w:rFonts w:hint="eastAsia"/>
          <w:lang w:bidi="zh-CN"/>
        </w:rPr>
        <w:lastRenderedPageBreak/>
        <w:t>运行过程与结果截图</w:t>
      </w:r>
      <w:r w:rsidR="009D64F6" w:rsidRPr="00470589">
        <w:rPr>
          <w:rFonts w:hint="eastAsia"/>
          <w:noProof/>
        </w:rPr>
        <w:drawing>
          <wp:inline distT="0" distB="0" distL="0" distR="0" wp14:anchorId="5640B65A" wp14:editId="0BA07CB4">
            <wp:extent cx="5731510" cy="299720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64F6" w:rsidRPr="00470589">
        <w:rPr>
          <w:rFonts w:hint="eastAsia"/>
          <w:noProof/>
        </w:rPr>
        <w:drawing>
          <wp:inline distT="0" distB="0" distL="0" distR="0" wp14:anchorId="561ED426" wp14:editId="77BD9BEE">
            <wp:extent cx="5772150" cy="3018716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68" cy="302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D64F6" w:rsidRPr="00470589">
        <w:rPr>
          <w:rFonts w:hint="eastAsia"/>
          <w:noProof/>
        </w:rPr>
        <w:drawing>
          <wp:inline distT="0" distB="0" distL="0" distR="0" wp14:anchorId="43C127A3" wp14:editId="641A7DD1">
            <wp:extent cx="5731510" cy="322389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EFC6" w14:textId="0288AE0E" w:rsidR="009D64F6" w:rsidRPr="009D64F6" w:rsidRDefault="009D64F6" w:rsidP="009D64F6">
      <w:pPr>
        <w:rPr>
          <w:lang w:bidi="zh-CN"/>
        </w:rPr>
      </w:pPr>
      <w:r>
        <w:rPr>
          <w:noProof/>
        </w:rPr>
        <w:lastRenderedPageBreak/>
        <w:drawing>
          <wp:inline distT="0" distB="0" distL="0" distR="0" wp14:anchorId="1946B295" wp14:editId="66D6D78B">
            <wp:extent cx="6645910" cy="423227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 noCrop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8404A" w14:textId="4AA427DE" w:rsidR="00B37ED9" w:rsidRDefault="00B37ED9" w:rsidP="00B37ED9">
      <w:pPr>
        <w:pStyle w:val="31"/>
        <w:rPr>
          <w:lang w:bidi="zh-CN"/>
        </w:rPr>
      </w:pPr>
      <w:r>
        <w:rPr>
          <w:rFonts w:hint="eastAsia"/>
          <w:lang w:bidi="zh-CN"/>
        </w:rPr>
        <w:t>总结</w:t>
      </w:r>
    </w:p>
    <w:p w14:paraId="3775386B" w14:textId="3FE611D4" w:rsidR="00B37ED9" w:rsidRDefault="00E15B5F" w:rsidP="00B37ED9">
      <w:pPr>
        <w:rPr>
          <w:lang w:bidi="zh-CN"/>
        </w:rPr>
      </w:pPr>
      <w:r>
        <w:rPr>
          <w:rFonts w:hint="eastAsia"/>
          <w:lang w:bidi="zh-CN"/>
        </w:rPr>
        <w:t>因能力和时间有限，只能实现基本的功能。在线更新数据、</w:t>
      </w:r>
      <w:r w:rsidR="000A0666">
        <w:rPr>
          <w:rFonts w:hint="eastAsia"/>
          <w:lang w:bidi="zh-CN"/>
        </w:rPr>
        <w:t>相同数据缓存等暂未实现。</w:t>
      </w:r>
    </w:p>
    <w:p w14:paraId="4D89136E" w14:textId="6B382C88" w:rsidR="000A0666" w:rsidRPr="00B37ED9" w:rsidRDefault="000A0666" w:rsidP="00B37ED9">
      <w:pPr>
        <w:rPr>
          <w:lang w:bidi="zh-CN"/>
        </w:rPr>
      </w:pPr>
      <w:r>
        <w:rPr>
          <w:rFonts w:hint="eastAsia"/>
          <w:lang w:bidi="zh-CN"/>
        </w:rPr>
        <w:t>在编写的过程中，</w:t>
      </w:r>
      <w:r w:rsidR="005A1BE3">
        <w:rPr>
          <w:rFonts w:hint="eastAsia"/>
          <w:lang w:bidi="zh-CN"/>
        </w:rPr>
        <w:t>常常运用到字典与列表的深度赋值与查询，以及其他的</w:t>
      </w:r>
      <w:r w:rsidR="00FC02E4">
        <w:rPr>
          <w:rFonts w:hint="eastAsia"/>
          <w:lang w:bidi="zh-CN"/>
        </w:rPr>
        <w:t>行为；库和类的调用，外部文件的读取等。代码的总量也是偏大。总之，在此次大作业过程中，我学到了许多。</w:t>
      </w:r>
    </w:p>
    <w:sectPr w:rsidR="000A0666" w:rsidRPr="00B37ED9" w:rsidSect="00073937">
      <w:pgSz w:w="11906" w:h="16838" w:code="9"/>
      <w:pgMar w:top="720" w:right="720" w:bottom="720" w:left="72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9B434" w14:textId="77777777" w:rsidR="007E0D00" w:rsidRDefault="007E0D00">
      <w:pPr>
        <w:spacing w:line="240" w:lineRule="auto"/>
      </w:pPr>
      <w:r>
        <w:separator/>
      </w:r>
    </w:p>
  </w:endnote>
  <w:endnote w:type="continuationSeparator" w:id="0">
    <w:p w14:paraId="1F6657EC" w14:textId="77777777" w:rsidR="007E0D00" w:rsidRDefault="007E0D00">
      <w:pPr>
        <w:spacing w:line="240" w:lineRule="auto"/>
      </w:pPr>
      <w:r>
        <w:continuationSeparator/>
      </w:r>
    </w:p>
  </w:endnote>
  <w:endnote w:type="continuationNotice" w:id="1">
    <w:p w14:paraId="3DB49922" w14:textId="77777777" w:rsidR="007E0D00" w:rsidRDefault="007E0D00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58DD0" w14:textId="77777777" w:rsidR="007E0D00" w:rsidRDefault="007E0D00">
      <w:pPr>
        <w:spacing w:line="240" w:lineRule="auto"/>
      </w:pPr>
      <w:r>
        <w:separator/>
      </w:r>
    </w:p>
  </w:footnote>
  <w:footnote w:type="continuationSeparator" w:id="0">
    <w:p w14:paraId="14D7B9B8" w14:textId="77777777" w:rsidR="007E0D00" w:rsidRDefault="007E0D00">
      <w:pPr>
        <w:spacing w:line="240" w:lineRule="auto"/>
      </w:pPr>
      <w:r>
        <w:continuationSeparator/>
      </w:r>
    </w:p>
  </w:footnote>
  <w:footnote w:type="continuationNotice" w:id="1">
    <w:p w14:paraId="1B13CA77" w14:textId="77777777" w:rsidR="007E0D00" w:rsidRDefault="007E0D00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915FE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C2134E1"/>
    <w:multiLevelType w:val="hybridMultilevel"/>
    <w:tmpl w:val="7DC68D8A"/>
    <w:lvl w:ilvl="0" w:tplc="87C89544">
      <w:start w:val="1"/>
      <w:numFmt w:val="decimal"/>
      <w:lvlText w:val="%1."/>
      <w:lvlJc w:val="left"/>
      <w:pPr>
        <w:ind w:left="420" w:hanging="42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6E0A70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69B795C"/>
    <w:multiLevelType w:val="multilevel"/>
    <w:tmpl w:val="04090023"/>
    <w:styleLink w:val="a0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7A4C77C6"/>
    <w:multiLevelType w:val="multilevel"/>
    <w:tmpl w:val="38AC6FF4"/>
    <w:lvl w:ilvl="0">
      <w:start w:val="1"/>
      <w:numFmt w:val="decimal"/>
      <w:pStyle w:val="a1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14"/>
  </w:num>
  <w:num w:numId="2">
    <w:abstractNumId w:val="14"/>
    <w:lvlOverride w:ilvl="0">
      <w:startOverride w:val="1"/>
    </w:lvlOverride>
  </w:num>
  <w:num w:numId="3">
    <w:abstractNumId w:val="14"/>
  </w:num>
  <w:num w:numId="4">
    <w:abstractNumId w:val="14"/>
    <w:lvlOverride w:ilvl="0">
      <w:startOverride w:val="1"/>
    </w:lvlOverride>
  </w:num>
  <w:num w:numId="5">
    <w:abstractNumId w:val="8"/>
  </w:num>
  <w:num w:numId="6">
    <w:abstractNumId w:val="14"/>
    <w:lvlOverride w:ilvl="0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2"/>
  </w:num>
  <w:num w:numId="20">
    <w:abstractNumId w:val="10"/>
  </w:num>
  <w:num w:numId="21">
    <w:abstractNumId w:val="13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bordersDoNotSurroundHeader/>
  <w:bordersDoNotSurroundFooter/>
  <w:hideSpellingErrors/>
  <w:hideGrammaticalError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03"/>
    <w:rsid w:val="00001170"/>
    <w:rsid w:val="0001492F"/>
    <w:rsid w:val="000150E9"/>
    <w:rsid w:val="00030E3C"/>
    <w:rsid w:val="00032F5C"/>
    <w:rsid w:val="0004649D"/>
    <w:rsid w:val="00046B45"/>
    <w:rsid w:val="0005015F"/>
    <w:rsid w:val="00072D27"/>
    <w:rsid w:val="00073937"/>
    <w:rsid w:val="0007799B"/>
    <w:rsid w:val="00083C22"/>
    <w:rsid w:val="00086E87"/>
    <w:rsid w:val="000871A8"/>
    <w:rsid w:val="000A036B"/>
    <w:rsid w:val="000A0666"/>
    <w:rsid w:val="000D0E4A"/>
    <w:rsid w:val="000D5835"/>
    <w:rsid w:val="000F11B9"/>
    <w:rsid w:val="00102341"/>
    <w:rsid w:val="00105960"/>
    <w:rsid w:val="001073CE"/>
    <w:rsid w:val="00110508"/>
    <w:rsid w:val="001153CD"/>
    <w:rsid w:val="00121553"/>
    <w:rsid w:val="00122DFD"/>
    <w:rsid w:val="00131CAB"/>
    <w:rsid w:val="00132B54"/>
    <w:rsid w:val="00134AE1"/>
    <w:rsid w:val="001C19B0"/>
    <w:rsid w:val="001D0BD1"/>
    <w:rsid w:val="001F44AE"/>
    <w:rsid w:val="002017AC"/>
    <w:rsid w:val="00233C16"/>
    <w:rsid w:val="002359ED"/>
    <w:rsid w:val="00240268"/>
    <w:rsid w:val="00252520"/>
    <w:rsid w:val="002525A9"/>
    <w:rsid w:val="002625F9"/>
    <w:rsid w:val="002631F7"/>
    <w:rsid w:val="0026484A"/>
    <w:rsid w:val="0026504D"/>
    <w:rsid w:val="00276926"/>
    <w:rsid w:val="002A171A"/>
    <w:rsid w:val="002A67C8"/>
    <w:rsid w:val="002B40B7"/>
    <w:rsid w:val="002C31F3"/>
    <w:rsid w:val="002C5D75"/>
    <w:rsid w:val="002E6269"/>
    <w:rsid w:val="00301789"/>
    <w:rsid w:val="00325194"/>
    <w:rsid w:val="00343D39"/>
    <w:rsid w:val="003474AC"/>
    <w:rsid w:val="003728E3"/>
    <w:rsid w:val="003962D3"/>
    <w:rsid w:val="003C7D9D"/>
    <w:rsid w:val="003E3A63"/>
    <w:rsid w:val="00411F02"/>
    <w:rsid w:val="00423098"/>
    <w:rsid w:val="00442EB4"/>
    <w:rsid w:val="00457BEB"/>
    <w:rsid w:val="00461B2E"/>
    <w:rsid w:val="00463D04"/>
    <w:rsid w:val="00470589"/>
    <w:rsid w:val="00471304"/>
    <w:rsid w:val="0047183B"/>
    <w:rsid w:val="00482CFC"/>
    <w:rsid w:val="00487996"/>
    <w:rsid w:val="00491910"/>
    <w:rsid w:val="004962FA"/>
    <w:rsid w:val="00496A2F"/>
    <w:rsid w:val="004A3D03"/>
    <w:rsid w:val="004B6D7F"/>
    <w:rsid w:val="004D785F"/>
    <w:rsid w:val="004E744B"/>
    <w:rsid w:val="004E7A51"/>
    <w:rsid w:val="004F4535"/>
    <w:rsid w:val="004F7760"/>
    <w:rsid w:val="005154E2"/>
    <w:rsid w:val="00520AC9"/>
    <w:rsid w:val="00541ED9"/>
    <w:rsid w:val="00556103"/>
    <w:rsid w:val="00594254"/>
    <w:rsid w:val="005A1BE3"/>
    <w:rsid w:val="005B589D"/>
    <w:rsid w:val="005B6EB8"/>
    <w:rsid w:val="005C20D7"/>
    <w:rsid w:val="005E6C6E"/>
    <w:rsid w:val="0060191B"/>
    <w:rsid w:val="00607285"/>
    <w:rsid w:val="00614CAB"/>
    <w:rsid w:val="00633BC0"/>
    <w:rsid w:val="00661DE5"/>
    <w:rsid w:val="006706DE"/>
    <w:rsid w:val="00677A7B"/>
    <w:rsid w:val="0069487E"/>
    <w:rsid w:val="006A648B"/>
    <w:rsid w:val="006B0B82"/>
    <w:rsid w:val="006B7EF2"/>
    <w:rsid w:val="006C3B5F"/>
    <w:rsid w:val="006C7277"/>
    <w:rsid w:val="006D3A72"/>
    <w:rsid w:val="006F53EE"/>
    <w:rsid w:val="00714C46"/>
    <w:rsid w:val="0071621C"/>
    <w:rsid w:val="00717507"/>
    <w:rsid w:val="007263B8"/>
    <w:rsid w:val="00726D9C"/>
    <w:rsid w:val="00726F2C"/>
    <w:rsid w:val="00736D30"/>
    <w:rsid w:val="00742FF3"/>
    <w:rsid w:val="00764F55"/>
    <w:rsid w:val="00794B27"/>
    <w:rsid w:val="007A0CA7"/>
    <w:rsid w:val="007A73CB"/>
    <w:rsid w:val="007A7846"/>
    <w:rsid w:val="007B2795"/>
    <w:rsid w:val="007C15B0"/>
    <w:rsid w:val="007E0D00"/>
    <w:rsid w:val="007F66F5"/>
    <w:rsid w:val="00812400"/>
    <w:rsid w:val="0082203C"/>
    <w:rsid w:val="008360A8"/>
    <w:rsid w:val="008416E0"/>
    <w:rsid w:val="00863DB9"/>
    <w:rsid w:val="008744F3"/>
    <w:rsid w:val="00880DCB"/>
    <w:rsid w:val="00881ADB"/>
    <w:rsid w:val="00882917"/>
    <w:rsid w:val="00897BFF"/>
    <w:rsid w:val="008C61B9"/>
    <w:rsid w:val="008D481A"/>
    <w:rsid w:val="00907303"/>
    <w:rsid w:val="00912477"/>
    <w:rsid w:val="009139AF"/>
    <w:rsid w:val="009223BF"/>
    <w:rsid w:val="00943B06"/>
    <w:rsid w:val="00945864"/>
    <w:rsid w:val="00956AA4"/>
    <w:rsid w:val="0096132B"/>
    <w:rsid w:val="00970D64"/>
    <w:rsid w:val="00974FE6"/>
    <w:rsid w:val="00983C2B"/>
    <w:rsid w:val="009853E9"/>
    <w:rsid w:val="00996E16"/>
    <w:rsid w:val="009B2CE2"/>
    <w:rsid w:val="009B69C5"/>
    <w:rsid w:val="009C7A38"/>
    <w:rsid w:val="009D64F6"/>
    <w:rsid w:val="009E3CC8"/>
    <w:rsid w:val="009F72A7"/>
    <w:rsid w:val="00A04F93"/>
    <w:rsid w:val="00A054B3"/>
    <w:rsid w:val="00A119D9"/>
    <w:rsid w:val="00A1309F"/>
    <w:rsid w:val="00A21BED"/>
    <w:rsid w:val="00A22617"/>
    <w:rsid w:val="00A27D99"/>
    <w:rsid w:val="00A35032"/>
    <w:rsid w:val="00A517FB"/>
    <w:rsid w:val="00A60D92"/>
    <w:rsid w:val="00A86EAC"/>
    <w:rsid w:val="00A923E7"/>
    <w:rsid w:val="00AA661C"/>
    <w:rsid w:val="00AC2F58"/>
    <w:rsid w:val="00B21620"/>
    <w:rsid w:val="00B3150A"/>
    <w:rsid w:val="00B369B4"/>
    <w:rsid w:val="00B37ED9"/>
    <w:rsid w:val="00B53817"/>
    <w:rsid w:val="00B61F85"/>
    <w:rsid w:val="00B85088"/>
    <w:rsid w:val="00BA1232"/>
    <w:rsid w:val="00BA3CC7"/>
    <w:rsid w:val="00BF457D"/>
    <w:rsid w:val="00BF4621"/>
    <w:rsid w:val="00BF4775"/>
    <w:rsid w:val="00C04619"/>
    <w:rsid w:val="00C32085"/>
    <w:rsid w:val="00C84ED8"/>
    <w:rsid w:val="00CA0C45"/>
    <w:rsid w:val="00CB5080"/>
    <w:rsid w:val="00CC3AB0"/>
    <w:rsid w:val="00CF12AE"/>
    <w:rsid w:val="00D1798D"/>
    <w:rsid w:val="00D57112"/>
    <w:rsid w:val="00D72D37"/>
    <w:rsid w:val="00D73846"/>
    <w:rsid w:val="00D82455"/>
    <w:rsid w:val="00D902A4"/>
    <w:rsid w:val="00DB2323"/>
    <w:rsid w:val="00DB331E"/>
    <w:rsid w:val="00DC4E21"/>
    <w:rsid w:val="00DD5358"/>
    <w:rsid w:val="00DE0CCC"/>
    <w:rsid w:val="00E15B5F"/>
    <w:rsid w:val="00E224A0"/>
    <w:rsid w:val="00E254F0"/>
    <w:rsid w:val="00E4313F"/>
    <w:rsid w:val="00E452BB"/>
    <w:rsid w:val="00E51168"/>
    <w:rsid w:val="00E552D8"/>
    <w:rsid w:val="00E55B4B"/>
    <w:rsid w:val="00E72A21"/>
    <w:rsid w:val="00E7715A"/>
    <w:rsid w:val="00E87863"/>
    <w:rsid w:val="00EB700D"/>
    <w:rsid w:val="00EF4B61"/>
    <w:rsid w:val="00F33B83"/>
    <w:rsid w:val="00F41B42"/>
    <w:rsid w:val="00F54BD0"/>
    <w:rsid w:val="00F6413D"/>
    <w:rsid w:val="00F66BDB"/>
    <w:rsid w:val="00FA7BF3"/>
    <w:rsid w:val="00FC02E4"/>
    <w:rsid w:val="00FC246B"/>
    <w:rsid w:val="00FC5A1D"/>
    <w:rsid w:val="00FF44F1"/>
    <w:rsid w:val="00FF5427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3A0D5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C04619"/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5"/>
    <w:qFormat/>
    <w:rsid w:val="00CB5080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21">
    <w:name w:val="heading 2"/>
    <w:basedOn w:val="a2"/>
    <w:next w:val="a2"/>
    <w:link w:val="22"/>
    <w:uiPriority w:val="6"/>
    <w:unhideWhenUsed/>
    <w:qFormat/>
    <w:rsid w:val="00CB5080"/>
    <w:pPr>
      <w:keepNext/>
      <w:keepLines/>
      <w:spacing w:before="40"/>
      <w:outlineLvl w:val="1"/>
    </w:pPr>
    <w:rPr>
      <w:rFonts w:cstheme="majorBidi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6"/>
    <w:unhideWhenUsed/>
    <w:qFormat/>
    <w:rsid w:val="00CB5080"/>
    <w:pPr>
      <w:keepNext/>
      <w:keepLines/>
      <w:spacing w:before="40"/>
      <w:outlineLvl w:val="2"/>
    </w:pPr>
    <w:rPr>
      <w:rFonts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6"/>
    <w:unhideWhenUsed/>
    <w:qFormat/>
    <w:rsid w:val="00CB5080"/>
    <w:pPr>
      <w:keepNext/>
      <w:keepLines/>
      <w:spacing w:before="40"/>
      <w:outlineLvl w:val="3"/>
    </w:pPr>
    <w:rPr>
      <w:rFonts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6"/>
    <w:semiHidden/>
    <w:unhideWhenUsed/>
    <w:qFormat/>
    <w:rsid w:val="00CB5080"/>
    <w:pPr>
      <w:keepNext/>
      <w:keepLines/>
      <w:spacing w:before="40"/>
      <w:outlineLvl w:val="4"/>
    </w:pPr>
    <w:rPr>
      <w:rFonts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6"/>
    <w:semiHidden/>
    <w:unhideWhenUsed/>
    <w:qFormat/>
    <w:rsid w:val="00CB5080"/>
    <w:pPr>
      <w:keepNext/>
      <w:keepLines/>
      <w:spacing w:before="40"/>
      <w:outlineLvl w:val="5"/>
    </w:pPr>
    <w:rPr>
      <w:rFonts w:cstheme="majorBidi"/>
      <w:b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6"/>
    <w:semiHidden/>
    <w:unhideWhenUsed/>
    <w:qFormat/>
    <w:rsid w:val="00CB5080"/>
    <w:pPr>
      <w:keepNext/>
      <w:keepLines/>
      <w:spacing w:before="40"/>
      <w:outlineLvl w:val="6"/>
    </w:pPr>
    <w:rPr>
      <w:rFonts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6"/>
    <w:semiHidden/>
    <w:unhideWhenUsed/>
    <w:qFormat/>
    <w:rsid w:val="00CB5080"/>
    <w:pPr>
      <w:keepNext/>
      <w:keepLines/>
      <w:spacing w:before="4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6"/>
    <w:semiHidden/>
    <w:unhideWhenUsed/>
    <w:qFormat/>
    <w:rsid w:val="00CB5080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5"/>
    <w:rsid w:val="00CB5080"/>
    <w:rPr>
      <w:rFonts w:ascii="Microsoft YaHei UI" w:eastAsia="Microsoft YaHei UI" w:hAnsi="Microsoft YaHei U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a6">
    <w:name w:val="header"/>
    <w:basedOn w:val="a2"/>
    <w:link w:val="a7"/>
    <w:uiPriority w:val="99"/>
    <w:unhideWhenUsed/>
    <w:rsid w:val="00CB5080"/>
    <w:pPr>
      <w:spacing w:line="240" w:lineRule="auto"/>
    </w:pPr>
    <w:rPr>
      <w:color w:val="3B3838" w:themeColor="background2" w:themeShade="40"/>
      <w:sz w:val="24"/>
    </w:rPr>
  </w:style>
  <w:style w:type="character" w:customStyle="1" w:styleId="a7">
    <w:name w:val="页眉 字符"/>
    <w:basedOn w:val="a3"/>
    <w:link w:val="a6"/>
    <w:uiPriority w:val="99"/>
    <w:rsid w:val="00CB5080"/>
    <w:rPr>
      <w:rFonts w:ascii="Microsoft YaHei UI" w:eastAsia="Microsoft YaHei UI" w:hAnsi="Microsoft YaHei UI"/>
      <w:color w:val="3B3838" w:themeColor="background2" w:themeShade="40"/>
      <w:sz w:val="24"/>
    </w:rPr>
  </w:style>
  <w:style w:type="paragraph" w:styleId="a1">
    <w:name w:val="List Number"/>
    <w:basedOn w:val="a2"/>
    <w:uiPriority w:val="10"/>
    <w:qFormat/>
    <w:rsid w:val="00CB5080"/>
    <w:pPr>
      <w:numPr>
        <w:numId w:val="3"/>
      </w:numPr>
    </w:pPr>
    <w:rPr>
      <w:color w:val="3B3838" w:themeColor="background2" w:themeShade="40"/>
    </w:rPr>
  </w:style>
  <w:style w:type="paragraph" w:styleId="a8">
    <w:name w:val="Title"/>
    <w:basedOn w:val="a2"/>
    <w:link w:val="a9"/>
    <w:uiPriority w:val="1"/>
    <w:qFormat/>
    <w:rsid w:val="00CB5080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cstheme="majorBidi"/>
      <w:color w:val="FFFFFF" w:themeColor="background1"/>
      <w:spacing w:val="-10"/>
      <w:kern w:val="28"/>
      <w:sz w:val="96"/>
      <w:szCs w:val="56"/>
    </w:rPr>
  </w:style>
  <w:style w:type="character" w:customStyle="1" w:styleId="a9">
    <w:name w:val="标题 字符"/>
    <w:basedOn w:val="a3"/>
    <w:link w:val="a8"/>
    <w:uiPriority w:val="1"/>
    <w:rsid w:val="00CB5080"/>
    <w:rPr>
      <w:rFonts w:ascii="Microsoft YaHei UI" w:eastAsia="Microsoft YaHei UI" w:hAnsi="Microsoft YaHei U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a">
    <w:name w:val="Subtitle"/>
    <w:basedOn w:val="a2"/>
    <w:next w:val="a2"/>
    <w:link w:val="ab"/>
    <w:uiPriority w:val="2"/>
    <w:qFormat/>
    <w:rsid w:val="00CB5080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color w:val="FFFFFF" w:themeColor="background1"/>
      <w:spacing w:val="15"/>
      <w:sz w:val="36"/>
    </w:rPr>
  </w:style>
  <w:style w:type="character" w:customStyle="1" w:styleId="ab">
    <w:name w:val="副标题 字符"/>
    <w:basedOn w:val="a3"/>
    <w:link w:val="aa"/>
    <w:uiPriority w:val="2"/>
    <w:rsid w:val="00CB5080"/>
    <w:rPr>
      <w:rFonts w:ascii="Microsoft YaHei UI" w:eastAsia="Microsoft YaHei UI" w:hAnsi="Microsoft YaHei UI"/>
      <w:color w:val="FFFFFF" w:themeColor="background1"/>
      <w:spacing w:val="15"/>
      <w:sz w:val="36"/>
      <w:shd w:val="clear" w:color="auto" w:fill="2B579A" w:themeFill="accent5"/>
    </w:rPr>
  </w:style>
  <w:style w:type="table" w:styleId="ac">
    <w:name w:val="Table Grid"/>
    <w:basedOn w:val="a4"/>
    <w:uiPriority w:val="39"/>
    <w:rsid w:val="00CB5080"/>
    <w:pPr>
      <w:spacing w:line="240" w:lineRule="auto"/>
    </w:pPr>
    <w:rPr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2"/>
    <w:uiPriority w:val="99"/>
    <w:semiHidden/>
    <w:unhideWhenUsed/>
    <w:rsid w:val="00CB5080"/>
    <w:pPr>
      <w:spacing w:before="100" w:beforeAutospacing="1" w:after="100" w:afterAutospacing="1" w:line="240" w:lineRule="auto"/>
    </w:pPr>
    <w:rPr>
      <w:rFonts w:cs="Times New Roman"/>
      <w:color w:val="404040" w:themeColor="text1" w:themeTint="BF"/>
      <w:sz w:val="24"/>
      <w:szCs w:val="24"/>
    </w:rPr>
  </w:style>
  <w:style w:type="paragraph" w:styleId="ae">
    <w:name w:val="footer"/>
    <w:basedOn w:val="a2"/>
    <w:link w:val="af"/>
    <w:uiPriority w:val="99"/>
    <w:unhideWhenUsed/>
    <w:rsid w:val="00CB5080"/>
    <w:pPr>
      <w:spacing w:line="240" w:lineRule="auto"/>
    </w:pPr>
  </w:style>
  <w:style w:type="character" w:customStyle="1" w:styleId="af">
    <w:name w:val="页脚 字符"/>
    <w:basedOn w:val="a3"/>
    <w:link w:val="ae"/>
    <w:uiPriority w:val="99"/>
    <w:rsid w:val="00CB5080"/>
    <w:rPr>
      <w:rFonts w:ascii="Microsoft YaHei UI" w:eastAsia="Microsoft YaHei UI" w:hAnsi="Microsoft YaHei UI"/>
    </w:rPr>
  </w:style>
  <w:style w:type="character" w:styleId="af0">
    <w:name w:val="Intense Emphasis"/>
    <w:basedOn w:val="a3"/>
    <w:uiPriority w:val="21"/>
    <w:qFormat/>
    <w:rsid w:val="00CB5080"/>
    <w:rPr>
      <w:rFonts w:ascii="Microsoft YaHei UI" w:eastAsia="Microsoft YaHei UI" w:hAnsi="Microsoft YaHei UI"/>
      <w:i/>
      <w:iCs/>
      <w:color w:val="2B579A" w:themeColor="accent5"/>
    </w:rPr>
  </w:style>
  <w:style w:type="table" w:styleId="11">
    <w:name w:val="Grid Table 1 Light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5">
    <w:name w:val="Grid Table 4 Accent 5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">
    <w:name w:val="Grid Table 1 Light Accent 6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>
    <w:name w:val="Grid Table 5 Dark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43">
    <w:name w:val="Grid Table 4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Grid Table 1 Light Accent 1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标题 2 字符"/>
    <w:basedOn w:val="a3"/>
    <w:link w:val="21"/>
    <w:uiPriority w:val="6"/>
    <w:rsid w:val="00CB5080"/>
    <w:rPr>
      <w:rFonts w:ascii="Microsoft YaHei UI" w:eastAsia="Microsoft YaHei UI" w:hAnsi="Microsoft YaHei UI" w:cstheme="majorBidi"/>
      <w:color w:val="1F4E79" w:themeColor="accent1" w:themeShade="80"/>
      <w:sz w:val="26"/>
      <w:szCs w:val="26"/>
    </w:rPr>
  </w:style>
  <w:style w:type="paragraph" w:styleId="a">
    <w:name w:val="List Bullet"/>
    <w:basedOn w:val="a2"/>
    <w:uiPriority w:val="11"/>
    <w:qFormat/>
    <w:rsid w:val="00CB5080"/>
    <w:pPr>
      <w:numPr>
        <w:numId w:val="5"/>
      </w:numPr>
    </w:pPr>
  </w:style>
  <w:style w:type="paragraph" w:styleId="af1">
    <w:name w:val="Balloon Text"/>
    <w:basedOn w:val="a2"/>
    <w:link w:val="af2"/>
    <w:uiPriority w:val="99"/>
    <w:semiHidden/>
    <w:unhideWhenUsed/>
    <w:rsid w:val="00CB5080"/>
    <w:pPr>
      <w:spacing w:line="240" w:lineRule="auto"/>
    </w:pPr>
    <w:rPr>
      <w:rFonts w:cs="Segoe UI"/>
      <w:szCs w:val="18"/>
    </w:rPr>
  </w:style>
  <w:style w:type="character" w:customStyle="1" w:styleId="af2">
    <w:name w:val="批注框文本 字符"/>
    <w:basedOn w:val="a3"/>
    <w:link w:val="af1"/>
    <w:uiPriority w:val="99"/>
    <w:semiHidden/>
    <w:rsid w:val="00CB5080"/>
    <w:rPr>
      <w:rFonts w:ascii="Microsoft YaHei UI" w:eastAsia="Microsoft YaHei UI" w:hAnsi="Microsoft YaHei UI" w:cs="Segoe UI"/>
      <w:szCs w:val="18"/>
    </w:rPr>
  </w:style>
  <w:style w:type="character" w:styleId="af3">
    <w:name w:val="annotation reference"/>
    <w:basedOn w:val="a3"/>
    <w:uiPriority w:val="99"/>
    <w:semiHidden/>
    <w:unhideWhenUsed/>
    <w:rsid w:val="00CB5080"/>
    <w:rPr>
      <w:rFonts w:ascii="Microsoft YaHei UI" w:eastAsia="Microsoft YaHei UI" w:hAnsi="Microsoft YaHei UI"/>
      <w:sz w:val="22"/>
      <w:szCs w:val="16"/>
    </w:rPr>
  </w:style>
  <w:style w:type="paragraph" w:styleId="af4">
    <w:name w:val="annotation text"/>
    <w:basedOn w:val="a2"/>
    <w:link w:val="af5"/>
    <w:uiPriority w:val="99"/>
    <w:semiHidden/>
    <w:unhideWhenUsed/>
    <w:rsid w:val="00CB5080"/>
    <w:pPr>
      <w:spacing w:line="240" w:lineRule="auto"/>
    </w:pPr>
    <w:rPr>
      <w:szCs w:val="20"/>
    </w:rPr>
  </w:style>
  <w:style w:type="character" w:customStyle="1" w:styleId="af5">
    <w:name w:val="批注文字 字符"/>
    <w:basedOn w:val="a3"/>
    <w:link w:val="af4"/>
    <w:uiPriority w:val="99"/>
    <w:semiHidden/>
    <w:rsid w:val="00CB5080"/>
    <w:rPr>
      <w:rFonts w:ascii="Microsoft YaHei UI" w:eastAsia="Microsoft YaHei UI" w:hAnsi="Microsoft YaHei UI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CB5080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CB5080"/>
    <w:rPr>
      <w:rFonts w:ascii="Microsoft YaHei UI" w:eastAsia="Microsoft YaHei UI" w:hAnsi="Microsoft YaHei UI"/>
      <w:b/>
      <w:bCs/>
      <w:szCs w:val="20"/>
    </w:rPr>
  </w:style>
  <w:style w:type="character" w:styleId="af8">
    <w:name w:val="Hyperlink"/>
    <w:basedOn w:val="a3"/>
    <w:uiPriority w:val="99"/>
    <w:unhideWhenUsed/>
    <w:rsid w:val="00CB5080"/>
    <w:rPr>
      <w:rFonts w:ascii="Microsoft YaHei UI" w:eastAsia="Microsoft YaHei UI" w:hAnsi="Microsoft YaHei UI"/>
      <w:color w:val="0563C1" w:themeColor="hyperlink"/>
      <w:u w:val="single"/>
    </w:rPr>
  </w:style>
  <w:style w:type="character" w:styleId="af9">
    <w:name w:val="Emphasis"/>
    <w:basedOn w:val="a3"/>
    <w:uiPriority w:val="3"/>
    <w:qFormat/>
    <w:rsid w:val="00CB5080"/>
    <w:rPr>
      <w:rFonts w:ascii="Microsoft YaHei UI" w:eastAsia="Microsoft YaHei UI" w:hAnsi="Microsoft YaHei UI"/>
      <w:b/>
      <w:iCs/>
      <w:color w:val="BF0000" w:themeColor="accent2" w:themeShade="BF"/>
    </w:rPr>
  </w:style>
  <w:style w:type="character" w:styleId="afa">
    <w:name w:val="FollowedHyperlink"/>
    <w:basedOn w:val="a3"/>
    <w:uiPriority w:val="99"/>
    <w:semiHidden/>
    <w:unhideWhenUsed/>
    <w:rsid w:val="00CB5080"/>
    <w:rPr>
      <w:rFonts w:ascii="Microsoft YaHei UI" w:eastAsia="Microsoft YaHei UI" w:hAnsi="Microsoft YaHei UI"/>
      <w:color w:val="954F72" w:themeColor="followedHyperlink"/>
      <w:u w:val="single"/>
    </w:rPr>
  </w:style>
  <w:style w:type="character" w:styleId="afb">
    <w:name w:val="Strong"/>
    <w:basedOn w:val="a3"/>
    <w:uiPriority w:val="4"/>
    <w:qFormat/>
    <w:rsid w:val="00CB5080"/>
    <w:rPr>
      <w:rFonts w:ascii="Microsoft YaHei UI" w:eastAsia="Microsoft YaHei UI" w:hAnsi="Microsoft YaHei UI"/>
      <w:b/>
      <w:bCs/>
      <w:color w:val="2B579A" w:themeColor="accent5"/>
    </w:rPr>
  </w:style>
  <w:style w:type="paragraph" w:customStyle="1" w:styleId="1-">
    <w:name w:val="标题 1 - 分页符"/>
    <w:basedOn w:val="a2"/>
    <w:uiPriority w:val="6"/>
    <w:qFormat/>
    <w:rsid w:val="00CB5080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color w:val="3B3838" w:themeColor="background2" w:themeShade="40"/>
      <w:sz w:val="52"/>
    </w:rPr>
  </w:style>
  <w:style w:type="paragraph" w:customStyle="1" w:styleId="afc">
    <w:name w:val="图像"/>
    <w:basedOn w:val="a2"/>
    <w:uiPriority w:val="22"/>
    <w:qFormat/>
    <w:rsid w:val="00CB5080"/>
    <w:pPr>
      <w:jc w:val="right"/>
    </w:pPr>
  </w:style>
  <w:style w:type="paragraph" w:styleId="afd">
    <w:name w:val="Bibliography"/>
    <w:basedOn w:val="a2"/>
    <w:next w:val="a2"/>
    <w:uiPriority w:val="37"/>
    <w:semiHidden/>
    <w:unhideWhenUsed/>
    <w:rsid w:val="00CB5080"/>
  </w:style>
  <w:style w:type="paragraph" w:styleId="TOC">
    <w:name w:val="TOC Heading"/>
    <w:basedOn w:val="1"/>
    <w:next w:val="a2"/>
    <w:uiPriority w:val="39"/>
    <w:semiHidden/>
    <w:unhideWhenUsed/>
    <w:qFormat/>
    <w:rsid w:val="00CB5080"/>
    <w:pPr>
      <w:outlineLvl w:val="9"/>
    </w:pPr>
    <w:rPr>
      <w:kern w:val="0"/>
      <w:szCs w:val="32"/>
      <w14:ligatures w14:val="none"/>
      <w14:numForm w14:val="default"/>
    </w:rPr>
  </w:style>
  <w:style w:type="paragraph" w:styleId="afe">
    <w:name w:val="Block Text"/>
    <w:basedOn w:val="a2"/>
    <w:uiPriority w:val="99"/>
    <w:semiHidden/>
    <w:unhideWhenUsed/>
    <w:rsid w:val="00CB5080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aff">
    <w:name w:val="Body Text"/>
    <w:basedOn w:val="a2"/>
    <w:link w:val="aff0"/>
    <w:uiPriority w:val="99"/>
    <w:semiHidden/>
    <w:unhideWhenUsed/>
    <w:rsid w:val="00CB5080"/>
    <w:pPr>
      <w:spacing w:after="120"/>
    </w:pPr>
  </w:style>
  <w:style w:type="character" w:customStyle="1" w:styleId="aff0">
    <w:name w:val="正文文本 字符"/>
    <w:basedOn w:val="a3"/>
    <w:link w:val="aff"/>
    <w:uiPriority w:val="99"/>
    <w:semiHidden/>
    <w:rsid w:val="00CB5080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CB5080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CB5080"/>
    <w:rPr>
      <w:rFonts w:ascii="Microsoft YaHei UI" w:eastAsia="Microsoft YaHei UI" w:hAnsi="Microsoft YaHei UI"/>
    </w:rPr>
  </w:style>
  <w:style w:type="paragraph" w:styleId="33">
    <w:name w:val="Body Text 3"/>
    <w:basedOn w:val="a2"/>
    <w:link w:val="34"/>
    <w:uiPriority w:val="99"/>
    <w:semiHidden/>
    <w:unhideWhenUsed/>
    <w:rsid w:val="00CB5080"/>
    <w:pPr>
      <w:spacing w:after="120"/>
    </w:pPr>
    <w:rPr>
      <w:szCs w:val="16"/>
    </w:rPr>
  </w:style>
  <w:style w:type="character" w:customStyle="1" w:styleId="34">
    <w:name w:val="正文文本 3 字符"/>
    <w:basedOn w:val="a3"/>
    <w:link w:val="33"/>
    <w:uiPriority w:val="99"/>
    <w:semiHidden/>
    <w:rsid w:val="00CB5080"/>
    <w:rPr>
      <w:rFonts w:ascii="Microsoft YaHei UI" w:eastAsia="Microsoft YaHei UI" w:hAnsi="Microsoft YaHei UI"/>
      <w:szCs w:val="16"/>
    </w:rPr>
  </w:style>
  <w:style w:type="paragraph" w:styleId="aff1">
    <w:name w:val="Body Text First Indent"/>
    <w:basedOn w:val="aff"/>
    <w:link w:val="aff2"/>
    <w:uiPriority w:val="99"/>
    <w:semiHidden/>
    <w:unhideWhenUsed/>
    <w:rsid w:val="00CB5080"/>
    <w:pPr>
      <w:spacing w:after="0"/>
      <w:ind w:firstLine="360"/>
    </w:pPr>
  </w:style>
  <w:style w:type="character" w:customStyle="1" w:styleId="aff2">
    <w:name w:val="正文文本首行缩进 字符"/>
    <w:basedOn w:val="aff0"/>
    <w:link w:val="aff1"/>
    <w:uiPriority w:val="99"/>
    <w:semiHidden/>
    <w:rsid w:val="00CB5080"/>
    <w:rPr>
      <w:rFonts w:ascii="Microsoft YaHei UI" w:eastAsia="Microsoft YaHei UI" w:hAnsi="Microsoft YaHei UI"/>
    </w:rPr>
  </w:style>
  <w:style w:type="paragraph" w:styleId="aff3">
    <w:name w:val="Body Text Indent"/>
    <w:basedOn w:val="a2"/>
    <w:link w:val="aff4"/>
    <w:uiPriority w:val="99"/>
    <w:semiHidden/>
    <w:unhideWhenUsed/>
    <w:rsid w:val="00CB5080"/>
    <w:pPr>
      <w:spacing w:after="120"/>
      <w:ind w:left="360"/>
    </w:pPr>
  </w:style>
  <w:style w:type="character" w:customStyle="1" w:styleId="aff4">
    <w:name w:val="正文文本缩进 字符"/>
    <w:basedOn w:val="a3"/>
    <w:link w:val="aff3"/>
    <w:uiPriority w:val="99"/>
    <w:semiHidden/>
    <w:rsid w:val="00CB5080"/>
    <w:rPr>
      <w:rFonts w:ascii="Microsoft YaHei UI" w:eastAsia="Microsoft YaHei UI" w:hAnsi="Microsoft YaHei UI"/>
    </w:rPr>
  </w:style>
  <w:style w:type="paragraph" w:styleId="25">
    <w:name w:val="Body Text First Indent 2"/>
    <w:basedOn w:val="aff3"/>
    <w:link w:val="26"/>
    <w:uiPriority w:val="99"/>
    <w:semiHidden/>
    <w:unhideWhenUsed/>
    <w:rsid w:val="00CB5080"/>
    <w:pPr>
      <w:spacing w:after="0"/>
      <w:ind w:firstLine="360"/>
    </w:pPr>
  </w:style>
  <w:style w:type="character" w:customStyle="1" w:styleId="26">
    <w:name w:val="正文文本首行缩进 2 字符"/>
    <w:basedOn w:val="aff4"/>
    <w:link w:val="25"/>
    <w:uiPriority w:val="99"/>
    <w:semiHidden/>
    <w:rsid w:val="00CB5080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CB5080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CB5080"/>
    <w:rPr>
      <w:rFonts w:ascii="Microsoft YaHei UI" w:eastAsia="Microsoft YaHei UI" w:hAnsi="Microsoft YaHei UI"/>
    </w:rPr>
  </w:style>
  <w:style w:type="paragraph" w:styleId="35">
    <w:name w:val="Body Text Indent 3"/>
    <w:basedOn w:val="a2"/>
    <w:link w:val="36"/>
    <w:uiPriority w:val="99"/>
    <w:semiHidden/>
    <w:unhideWhenUsed/>
    <w:rsid w:val="00CB5080"/>
    <w:pPr>
      <w:spacing w:after="120"/>
      <w:ind w:left="360"/>
    </w:pPr>
    <w:rPr>
      <w:szCs w:val="16"/>
    </w:rPr>
  </w:style>
  <w:style w:type="character" w:customStyle="1" w:styleId="36">
    <w:name w:val="正文文本缩进 3 字符"/>
    <w:basedOn w:val="a3"/>
    <w:link w:val="35"/>
    <w:uiPriority w:val="99"/>
    <w:semiHidden/>
    <w:rsid w:val="00CB5080"/>
    <w:rPr>
      <w:rFonts w:ascii="Microsoft YaHei UI" w:eastAsia="Microsoft YaHei UI" w:hAnsi="Microsoft YaHei UI"/>
      <w:szCs w:val="16"/>
    </w:rPr>
  </w:style>
  <w:style w:type="character" w:styleId="aff5">
    <w:name w:val="Book Title"/>
    <w:basedOn w:val="a3"/>
    <w:uiPriority w:val="33"/>
    <w:semiHidden/>
    <w:unhideWhenUsed/>
    <w:qFormat/>
    <w:rsid w:val="00CB5080"/>
    <w:rPr>
      <w:rFonts w:ascii="Microsoft YaHei UI" w:eastAsia="Microsoft YaHei UI" w:hAnsi="Microsoft YaHei UI"/>
      <w:b/>
      <w:bCs/>
      <w:i/>
      <w:iCs/>
      <w:spacing w:val="0"/>
    </w:rPr>
  </w:style>
  <w:style w:type="paragraph" w:styleId="aff6">
    <w:name w:val="caption"/>
    <w:basedOn w:val="a2"/>
    <w:next w:val="a2"/>
    <w:uiPriority w:val="35"/>
    <w:semiHidden/>
    <w:unhideWhenUsed/>
    <w:qFormat/>
    <w:rsid w:val="00CB5080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7">
    <w:name w:val="Closing"/>
    <w:basedOn w:val="a2"/>
    <w:link w:val="aff8"/>
    <w:uiPriority w:val="99"/>
    <w:semiHidden/>
    <w:unhideWhenUsed/>
    <w:rsid w:val="00CB5080"/>
    <w:pPr>
      <w:spacing w:before="0" w:line="240" w:lineRule="auto"/>
      <w:ind w:left="4320"/>
    </w:pPr>
  </w:style>
  <w:style w:type="character" w:customStyle="1" w:styleId="aff8">
    <w:name w:val="结束语 字符"/>
    <w:basedOn w:val="a3"/>
    <w:link w:val="aff7"/>
    <w:uiPriority w:val="99"/>
    <w:semiHidden/>
    <w:rsid w:val="00CB5080"/>
    <w:rPr>
      <w:rFonts w:ascii="Microsoft YaHei UI" w:eastAsia="Microsoft YaHei UI" w:hAnsi="Microsoft YaHei UI"/>
    </w:rPr>
  </w:style>
  <w:style w:type="table" w:styleId="aff9">
    <w:name w:val="Colorful Grid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a">
    <w:name w:val="Colorful List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b">
    <w:name w:val="Colorful Shading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Dark List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d">
    <w:name w:val="Date"/>
    <w:basedOn w:val="a2"/>
    <w:next w:val="a2"/>
    <w:link w:val="affe"/>
    <w:uiPriority w:val="99"/>
    <w:semiHidden/>
    <w:unhideWhenUsed/>
    <w:rsid w:val="00CB5080"/>
  </w:style>
  <w:style w:type="character" w:customStyle="1" w:styleId="affe">
    <w:name w:val="日期 字符"/>
    <w:basedOn w:val="a3"/>
    <w:link w:val="affd"/>
    <w:uiPriority w:val="99"/>
    <w:semiHidden/>
    <w:rsid w:val="00CB5080"/>
    <w:rPr>
      <w:rFonts w:ascii="Microsoft YaHei UI" w:eastAsia="Microsoft YaHei UI" w:hAnsi="Microsoft YaHei UI"/>
    </w:rPr>
  </w:style>
  <w:style w:type="paragraph" w:styleId="afff">
    <w:name w:val="Document Map"/>
    <w:basedOn w:val="a2"/>
    <w:link w:val="afff0"/>
    <w:uiPriority w:val="99"/>
    <w:semiHidden/>
    <w:unhideWhenUsed/>
    <w:rsid w:val="00CB5080"/>
    <w:pPr>
      <w:spacing w:before="0" w:line="240" w:lineRule="auto"/>
    </w:pPr>
    <w:rPr>
      <w:rFonts w:cs="Segoe UI"/>
      <w:szCs w:val="16"/>
    </w:rPr>
  </w:style>
  <w:style w:type="character" w:customStyle="1" w:styleId="afff0">
    <w:name w:val="文档结构图 字符"/>
    <w:basedOn w:val="a3"/>
    <w:link w:val="afff"/>
    <w:uiPriority w:val="99"/>
    <w:semiHidden/>
    <w:rsid w:val="00CB5080"/>
    <w:rPr>
      <w:rFonts w:ascii="Microsoft YaHei UI" w:eastAsia="Microsoft YaHei UI" w:hAnsi="Microsoft YaHei UI" w:cs="Segoe UI"/>
      <w:szCs w:val="16"/>
    </w:rPr>
  </w:style>
  <w:style w:type="paragraph" w:styleId="afff1">
    <w:name w:val="E-mail Signature"/>
    <w:basedOn w:val="a2"/>
    <w:link w:val="afff2"/>
    <w:uiPriority w:val="99"/>
    <w:semiHidden/>
    <w:unhideWhenUsed/>
    <w:rsid w:val="00CB5080"/>
    <w:pPr>
      <w:spacing w:before="0" w:line="240" w:lineRule="auto"/>
    </w:pPr>
  </w:style>
  <w:style w:type="character" w:customStyle="1" w:styleId="afff2">
    <w:name w:val="电子邮件签名 字符"/>
    <w:basedOn w:val="a3"/>
    <w:link w:val="afff1"/>
    <w:uiPriority w:val="99"/>
    <w:semiHidden/>
    <w:rsid w:val="00CB5080"/>
    <w:rPr>
      <w:rFonts w:ascii="Microsoft YaHei UI" w:eastAsia="Microsoft YaHei UI" w:hAnsi="Microsoft YaHei UI"/>
    </w:rPr>
  </w:style>
  <w:style w:type="character" w:styleId="afff3">
    <w:name w:val="endnote reference"/>
    <w:basedOn w:val="a3"/>
    <w:uiPriority w:val="99"/>
    <w:semiHidden/>
    <w:unhideWhenUsed/>
    <w:rsid w:val="00CB5080"/>
    <w:rPr>
      <w:rFonts w:ascii="Microsoft YaHei UI" w:eastAsia="Microsoft YaHei UI" w:hAnsi="Microsoft YaHei UI"/>
      <w:vertAlign w:val="superscript"/>
    </w:rPr>
  </w:style>
  <w:style w:type="paragraph" w:styleId="afff4">
    <w:name w:val="endnote text"/>
    <w:basedOn w:val="a2"/>
    <w:link w:val="afff5"/>
    <w:uiPriority w:val="99"/>
    <w:semiHidden/>
    <w:unhideWhenUsed/>
    <w:rsid w:val="00CB5080"/>
    <w:pPr>
      <w:spacing w:before="0" w:line="240" w:lineRule="auto"/>
    </w:pPr>
    <w:rPr>
      <w:szCs w:val="20"/>
    </w:rPr>
  </w:style>
  <w:style w:type="character" w:customStyle="1" w:styleId="afff5">
    <w:name w:val="尾注文本 字符"/>
    <w:basedOn w:val="a3"/>
    <w:link w:val="afff4"/>
    <w:uiPriority w:val="99"/>
    <w:semiHidden/>
    <w:rsid w:val="00CB5080"/>
    <w:rPr>
      <w:rFonts w:ascii="Microsoft YaHei UI" w:eastAsia="Microsoft YaHei UI" w:hAnsi="Microsoft YaHei UI"/>
      <w:szCs w:val="20"/>
    </w:rPr>
  </w:style>
  <w:style w:type="paragraph" w:styleId="afff6">
    <w:name w:val="envelope address"/>
    <w:basedOn w:val="a2"/>
    <w:uiPriority w:val="99"/>
    <w:semiHidden/>
    <w:unhideWhenUsed/>
    <w:rsid w:val="00CB5080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cstheme="majorBidi"/>
      <w:sz w:val="24"/>
      <w:szCs w:val="24"/>
    </w:rPr>
  </w:style>
  <w:style w:type="paragraph" w:styleId="afff7">
    <w:name w:val="envelope return"/>
    <w:basedOn w:val="a2"/>
    <w:uiPriority w:val="99"/>
    <w:semiHidden/>
    <w:unhideWhenUsed/>
    <w:rsid w:val="00CB5080"/>
    <w:pPr>
      <w:spacing w:before="0" w:line="240" w:lineRule="auto"/>
    </w:pPr>
    <w:rPr>
      <w:rFonts w:cstheme="majorBidi"/>
      <w:szCs w:val="20"/>
    </w:rPr>
  </w:style>
  <w:style w:type="character" w:styleId="afff8">
    <w:name w:val="footnote reference"/>
    <w:basedOn w:val="a3"/>
    <w:uiPriority w:val="99"/>
    <w:semiHidden/>
    <w:unhideWhenUsed/>
    <w:rsid w:val="00CB5080"/>
    <w:rPr>
      <w:rFonts w:ascii="Microsoft YaHei UI" w:eastAsia="Microsoft YaHei UI" w:hAnsi="Microsoft YaHei UI"/>
      <w:vertAlign w:val="superscript"/>
    </w:rPr>
  </w:style>
  <w:style w:type="paragraph" w:styleId="afff9">
    <w:name w:val="footnote text"/>
    <w:basedOn w:val="a2"/>
    <w:link w:val="afffa"/>
    <w:uiPriority w:val="99"/>
    <w:semiHidden/>
    <w:unhideWhenUsed/>
    <w:rsid w:val="00CB5080"/>
    <w:pPr>
      <w:spacing w:before="0" w:line="240" w:lineRule="auto"/>
    </w:pPr>
    <w:rPr>
      <w:szCs w:val="20"/>
    </w:rPr>
  </w:style>
  <w:style w:type="character" w:customStyle="1" w:styleId="afffa">
    <w:name w:val="脚注文本 字符"/>
    <w:basedOn w:val="a3"/>
    <w:link w:val="afff9"/>
    <w:uiPriority w:val="99"/>
    <w:semiHidden/>
    <w:rsid w:val="00CB5080"/>
    <w:rPr>
      <w:rFonts w:ascii="Microsoft YaHei UI" w:eastAsia="Microsoft YaHei UI" w:hAnsi="Microsoft YaHei UI"/>
      <w:szCs w:val="20"/>
    </w:rPr>
  </w:style>
  <w:style w:type="table" w:styleId="1-2">
    <w:name w:val="Grid Table 1 Light Accent 2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">
    <w:name w:val="Grid Table 2 Accent 3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">
    <w:name w:val="Grid Table 2 Accent 6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-1">
    <w:name w:val="Grid Table 4 Accent 1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">
    <w:name w:val="Grid Table 4 Accent 3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6">
    <w:name w:val="Grid Table 4 Accent 6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1">
    <w:name w:val="Grid Table 5 Dark Accent 1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5-3">
    <w:name w:val="Grid Table 5 Dark Accent 3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5-6">
    <w:name w:val="Grid Table 5 Dark Accent 6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CB508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CB5080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4"/>
    <w:uiPriority w:val="51"/>
    <w:rsid w:val="00CB5080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">
    <w:name w:val="Grid Table 6 Colorful Accent 3"/>
    <w:basedOn w:val="a4"/>
    <w:uiPriority w:val="51"/>
    <w:rsid w:val="00CB508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CB508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CB5080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">
    <w:name w:val="Grid Table 6 Colorful Accent 6"/>
    <w:basedOn w:val="a4"/>
    <w:uiPriority w:val="51"/>
    <w:rsid w:val="00CB508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CB508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CB5080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CB5080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CB508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CB508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CB5080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CB508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标题 3 字符"/>
    <w:basedOn w:val="a3"/>
    <w:link w:val="31"/>
    <w:uiPriority w:val="6"/>
    <w:rsid w:val="00CB5080"/>
    <w:rPr>
      <w:rFonts w:ascii="Microsoft YaHei UI" w:eastAsia="Microsoft YaHei UI" w:hAnsi="Microsoft YaHei UI" w:cstheme="majorBidi"/>
      <w:color w:val="1F4D78" w:themeColor="accent1" w:themeShade="7F"/>
      <w:sz w:val="24"/>
      <w:szCs w:val="24"/>
    </w:rPr>
  </w:style>
  <w:style w:type="character" w:customStyle="1" w:styleId="42">
    <w:name w:val="标题 4 字符"/>
    <w:basedOn w:val="a3"/>
    <w:link w:val="41"/>
    <w:uiPriority w:val="6"/>
    <w:rsid w:val="00CB5080"/>
    <w:rPr>
      <w:rFonts w:ascii="Microsoft YaHei UI" w:eastAsia="Microsoft YaHei UI" w:hAnsi="Microsoft YaHei UI" w:cstheme="majorBidi"/>
      <w:i/>
      <w:iCs/>
      <w:color w:val="1F4E79" w:themeColor="accent1" w:themeShade="80"/>
    </w:rPr>
  </w:style>
  <w:style w:type="character" w:customStyle="1" w:styleId="52">
    <w:name w:val="标题 5 字符"/>
    <w:basedOn w:val="a3"/>
    <w:link w:val="51"/>
    <w:uiPriority w:val="6"/>
    <w:semiHidden/>
    <w:rsid w:val="00CB5080"/>
    <w:rPr>
      <w:rFonts w:ascii="Microsoft YaHei UI" w:eastAsia="Microsoft YaHei UI" w:hAnsi="Microsoft YaHei UI" w:cstheme="majorBidi"/>
      <w:color w:val="1F4E79" w:themeColor="accent1" w:themeShade="80"/>
    </w:rPr>
  </w:style>
  <w:style w:type="character" w:customStyle="1" w:styleId="60">
    <w:name w:val="标题 6 字符"/>
    <w:basedOn w:val="a3"/>
    <w:link w:val="6"/>
    <w:uiPriority w:val="6"/>
    <w:semiHidden/>
    <w:rsid w:val="00CB5080"/>
    <w:rPr>
      <w:rFonts w:ascii="Microsoft YaHei UI" w:eastAsia="Microsoft YaHei UI" w:hAnsi="Microsoft YaHei UI" w:cstheme="majorBidi"/>
      <w:b/>
      <w:color w:val="1F4D78" w:themeColor="accent1" w:themeShade="7F"/>
    </w:rPr>
  </w:style>
  <w:style w:type="character" w:customStyle="1" w:styleId="70">
    <w:name w:val="标题 7 字符"/>
    <w:basedOn w:val="a3"/>
    <w:link w:val="7"/>
    <w:uiPriority w:val="6"/>
    <w:semiHidden/>
    <w:rsid w:val="00CB5080"/>
    <w:rPr>
      <w:rFonts w:ascii="Microsoft YaHei UI" w:eastAsia="Microsoft YaHei UI" w:hAnsi="Microsoft YaHei UI" w:cstheme="majorBidi"/>
      <w:i/>
      <w:iCs/>
      <w:color w:val="1F4D78" w:themeColor="accent1" w:themeShade="7F"/>
    </w:rPr>
  </w:style>
  <w:style w:type="character" w:customStyle="1" w:styleId="80">
    <w:name w:val="标题 8 字符"/>
    <w:basedOn w:val="a3"/>
    <w:link w:val="8"/>
    <w:uiPriority w:val="6"/>
    <w:semiHidden/>
    <w:rsid w:val="00CB5080"/>
    <w:rPr>
      <w:rFonts w:ascii="Microsoft YaHei UI" w:eastAsia="Microsoft YaHei UI" w:hAnsi="Microsoft YaHei UI" w:cstheme="majorBidi"/>
      <w:color w:val="272727" w:themeColor="text1" w:themeTint="D8"/>
      <w:szCs w:val="21"/>
    </w:rPr>
  </w:style>
  <w:style w:type="character" w:customStyle="1" w:styleId="90">
    <w:name w:val="标题 9 字符"/>
    <w:basedOn w:val="a3"/>
    <w:link w:val="9"/>
    <w:uiPriority w:val="6"/>
    <w:semiHidden/>
    <w:rsid w:val="00CB5080"/>
    <w:rPr>
      <w:rFonts w:ascii="Microsoft YaHei UI" w:eastAsia="Microsoft YaHei UI" w:hAnsi="Microsoft YaHei U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CB5080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CB5080"/>
    <w:pPr>
      <w:spacing w:before="0" w:line="240" w:lineRule="auto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CB5080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CB5080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CB5080"/>
    <w:rPr>
      <w:rFonts w:ascii="Microsoft YaHei UI" w:eastAsia="Microsoft YaHei UI" w:hAnsi="Microsoft YaHei UI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CB5080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CB5080"/>
    <w:rPr>
      <w:rFonts w:ascii="Microsoft YaHei UI" w:eastAsia="Microsoft YaHei UI" w:hAnsi="Microsoft YaHei UI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CB5080"/>
    <w:pPr>
      <w:spacing w:before="0" w:line="240" w:lineRule="auto"/>
    </w:pPr>
    <w:rPr>
      <w:szCs w:val="20"/>
    </w:rPr>
  </w:style>
  <w:style w:type="character" w:customStyle="1" w:styleId="HTML7">
    <w:name w:val="HTML 预设格式 字符"/>
    <w:basedOn w:val="a3"/>
    <w:link w:val="HTML6"/>
    <w:uiPriority w:val="99"/>
    <w:semiHidden/>
    <w:rsid w:val="00CB5080"/>
    <w:rPr>
      <w:rFonts w:ascii="Microsoft YaHei UI" w:eastAsia="Microsoft YaHei UI" w:hAnsi="Microsoft YaHei UI"/>
      <w:szCs w:val="20"/>
    </w:rPr>
  </w:style>
  <w:style w:type="character" w:styleId="HTML8">
    <w:name w:val="HTML Sample"/>
    <w:basedOn w:val="a3"/>
    <w:uiPriority w:val="99"/>
    <w:semiHidden/>
    <w:unhideWhenUsed/>
    <w:rsid w:val="00CB5080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CB5080"/>
    <w:rPr>
      <w:rFonts w:ascii="Microsoft YaHei UI" w:eastAsia="Microsoft YaHei UI" w:hAnsi="Microsoft YaHei UI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CB5080"/>
    <w:rPr>
      <w:rFonts w:ascii="Microsoft YaHei UI" w:eastAsia="Microsoft YaHei UI" w:hAnsi="Microsoft YaHei UI"/>
      <w:i/>
      <w:iCs/>
    </w:rPr>
  </w:style>
  <w:style w:type="paragraph" w:styleId="12">
    <w:name w:val="index 1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220" w:hanging="220"/>
    </w:pPr>
  </w:style>
  <w:style w:type="paragraph" w:styleId="2a">
    <w:name w:val="index 2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440" w:hanging="220"/>
    </w:pPr>
  </w:style>
  <w:style w:type="paragraph" w:styleId="38">
    <w:name w:val="index 3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660" w:hanging="220"/>
    </w:pPr>
  </w:style>
  <w:style w:type="paragraph" w:styleId="44">
    <w:name w:val="index 4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880" w:hanging="220"/>
    </w:pPr>
  </w:style>
  <w:style w:type="paragraph" w:styleId="54">
    <w:name w:val="index 5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1980" w:hanging="220"/>
    </w:pPr>
  </w:style>
  <w:style w:type="paragraph" w:styleId="afffb">
    <w:name w:val="index heading"/>
    <w:basedOn w:val="a2"/>
    <w:next w:val="12"/>
    <w:uiPriority w:val="99"/>
    <w:semiHidden/>
    <w:unhideWhenUsed/>
    <w:rsid w:val="00CB5080"/>
    <w:rPr>
      <w:rFonts w:cstheme="majorBidi"/>
      <w:b/>
      <w:bCs/>
    </w:rPr>
  </w:style>
  <w:style w:type="paragraph" w:styleId="afffc">
    <w:name w:val="Intense Quote"/>
    <w:basedOn w:val="a2"/>
    <w:next w:val="a2"/>
    <w:link w:val="afffd"/>
    <w:uiPriority w:val="30"/>
    <w:semiHidden/>
    <w:unhideWhenUsed/>
    <w:qFormat/>
    <w:rsid w:val="00CB5080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fffd">
    <w:name w:val="明显引用 字符"/>
    <w:basedOn w:val="a3"/>
    <w:link w:val="afffc"/>
    <w:uiPriority w:val="30"/>
    <w:semiHidden/>
    <w:rsid w:val="00CB5080"/>
    <w:rPr>
      <w:rFonts w:ascii="Microsoft YaHei UI" w:eastAsia="Microsoft YaHei UI" w:hAnsi="Microsoft YaHei UI"/>
      <w:i/>
      <w:iCs/>
      <w:color w:val="1F4E79" w:themeColor="accent1" w:themeShade="80"/>
    </w:rPr>
  </w:style>
  <w:style w:type="character" w:styleId="afffe">
    <w:name w:val="Intense Reference"/>
    <w:basedOn w:val="a3"/>
    <w:uiPriority w:val="32"/>
    <w:semiHidden/>
    <w:unhideWhenUsed/>
    <w:qFormat/>
    <w:rsid w:val="00CB5080"/>
    <w:rPr>
      <w:rFonts w:ascii="Microsoft YaHei UI" w:eastAsia="Microsoft YaHei UI" w:hAnsi="Microsoft YaHei UI"/>
      <w:b/>
      <w:bCs/>
      <w:caps w:val="0"/>
      <w:smallCaps/>
      <w:color w:val="1F4E79" w:themeColor="accent1" w:themeShade="80"/>
      <w:spacing w:val="0"/>
    </w:rPr>
  </w:style>
  <w:style w:type="table" w:styleId="affff">
    <w:name w:val="Light Grid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0">
    <w:name w:val="Light List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1">
    <w:name w:val="Light Shading"/>
    <w:basedOn w:val="a4"/>
    <w:uiPriority w:val="60"/>
    <w:semiHidden/>
    <w:unhideWhenUsed/>
    <w:rsid w:val="00CB5080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CB5080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CB5080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CB5080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CB5080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CB5080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CB5080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2">
    <w:name w:val="line number"/>
    <w:basedOn w:val="a3"/>
    <w:uiPriority w:val="99"/>
    <w:semiHidden/>
    <w:unhideWhenUsed/>
    <w:rsid w:val="00CB5080"/>
    <w:rPr>
      <w:rFonts w:ascii="Microsoft YaHei UI" w:eastAsia="Microsoft YaHei UI" w:hAnsi="Microsoft YaHei UI"/>
    </w:rPr>
  </w:style>
  <w:style w:type="paragraph" w:styleId="affff3">
    <w:name w:val="List"/>
    <w:basedOn w:val="a2"/>
    <w:uiPriority w:val="99"/>
    <w:semiHidden/>
    <w:unhideWhenUsed/>
    <w:rsid w:val="00CB5080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CB5080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CB5080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CB5080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CB5080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CB5080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CB5080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CB5080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CB5080"/>
    <w:pPr>
      <w:numPr>
        <w:numId w:val="14"/>
      </w:numPr>
      <w:contextualSpacing/>
    </w:pPr>
  </w:style>
  <w:style w:type="paragraph" w:styleId="affff4">
    <w:name w:val="List Continue"/>
    <w:basedOn w:val="a2"/>
    <w:uiPriority w:val="99"/>
    <w:semiHidden/>
    <w:unhideWhenUsed/>
    <w:rsid w:val="00CB5080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CB5080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CB5080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CB5080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CB5080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CB5080"/>
    <w:pPr>
      <w:numPr>
        <w:numId w:val="1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CB5080"/>
    <w:pPr>
      <w:numPr>
        <w:numId w:val="1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CB5080"/>
    <w:pPr>
      <w:numPr>
        <w:numId w:val="1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CB5080"/>
    <w:pPr>
      <w:numPr>
        <w:numId w:val="18"/>
      </w:numPr>
      <w:contextualSpacing/>
    </w:pPr>
  </w:style>
  <w:style w:type="paragraph" w:styleId="affff5">
    <w:name w:val="List Paragraph"/>
    <w:basedOn w:val="a2"/>
    <w:uiPriority w:val="34"/>
    <w:unhideWhenUsed/>
    <w:qFormat/>
    <w:rsid w:val="00CB5080"/>
    <w:pPr>
      <w:ind w:left="720"/>
      <w:contextualSpacing/>
    </w:pPr>
  </w:style>
  <w:style w:type="table" w:styleId="13">
    <w:name w:val="List Table 1 Light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1-30">
    <w:name w:val="List Table 1 Light Accent 3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0">
    <w:name w:val="List Table 1 Light Accent 6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d">
    <w:name w:val="List Table 2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0">
    <w:name w:val="List Table 2 Accent 3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0">
    <w:name w:val="List Table 2 Accent 6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0">
    <w:name w:val="List Table 4 Accent 3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4-60">
    <w:name w:val="List Table 4 Accent 6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CB508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CB5080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4"/>
    <w:uiPriority w:val="51"/>
    <w:rsid w:val="00CB5080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0">
    <w:name w:val="List Table 6 Colorful Accent 3"/>
    <w:basedOn w:val="a4"/>
    <w:uiPriority w:val="51"/>
    <w:rsid w:val="00CB508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CB508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CB5080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0">
    <w:name w:val="List Table 6 Colorful Accent 6"/>
    <w:basedOn w:val="a4"/>
    <w:uiPriority w:val="51"/>
    <w:rsid w:val="00CB508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CB5080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CB5080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CB5080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CB5080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CB5080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CB5080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CB5080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6">
    <w:name w:val="macro"/>
    <w:link w:val="affff7"/>
    <w:uiPriority w:val="99"/>
    <w:semiHidden/>
    <w:unhideWhenUsed/>
    <w:rsid w:val="00CB50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YaHei UI" w:eastAsia="Microsoft YaHei UI" w:hAnsi="Microsoft YaHei UI"/>
      <w:szCs w:val="20"/>
    </w:rPr>
  </w:style>
  <w:style w:type="character" w:customStyle="1" w:styleId="affff7">
    <w:name w:val="宏文本 字符"/>
    <w:basedOn w:val="a3"/>
    <w:link w:val="affff6"/>
    <w:uiPriority w:val="99"/>
    <w:semiHidden/>
    <w:rsid w:val="00CB5080"/>
    <w:rPr>
      <w:rFonts w:ascii="Microsoft YaHei UI" w:eastAsia="Microsoft YaHei UI" w:hAnsi="Microsoft YaHei UI"/>
      <w:szCs w:val="20"/>
    </w:rPr>
  </w:style>
  <w:style w:type="table" w:styleId="14">
    <w:name w:val="Medium Grid 1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8">
    <w:name w:val="Message Header"/>
    <w:basedOn w:val="a2"/>
    <w:link w:val="affff9"/>
    <w:uiPriority w:val="99"/>
    <w:semiHidden/>
    <w:unhideWhenUsed/>
    <w:rsid w:val="00CB50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cstheme="majorBidi"/>
      <w:sz w:val="24"/>
      <w:szCs w:val="24"/>
    </w:rPr>
  </w:style>
  <w:style w:type="character" w:customStyle="1" w:styleId="affff9">
    <w:name w:val="信息标题 字符"/>
    <w:basedOn w:val="a3"/>
    <w:link w:val="affff8"/>
    <w:uiPriority w:val="99"/>
    <w:semiHidden/>
    <w:rsid w:val="00CB5080"/>
    <w:rPr>
      <w:rFonts w:ascii="Microsoft YaHei UI" w:eastAsia="Microsoft YaHei UI" w:hAnsi="Microsoft YaHei UI" w:cstheme="majorBidi"/>
      <w:sz w:val="24"/>
      <w:szCs w:val="24"/>
      <w:shd w:val="pct20" w:color="auto" w:fill="auto"/>
    </w:rPr>
  </w:style>
  <w:style w:type="paragraph" w:styleId="affffa">
    <w:name w:val="No Spacing"/>
    <w:uiPriority w:val="1"/>
    <w:semiHidden/>
    <w:unhideWhenUsed/>
    <w:rsid w:val="00CB5080"/>
    <w:pPr>
      <w:spacing w:before="0" w:line="240" w:lineRule="auto"/>
    </w:pPr>
    <w:rPr>
      <w:rFonts w:ascii="Microsoft YaHei UI" w:eastAsia="Microsoft YaHei UI" w:hAnsi="Microsoft YaHei UI"/>
    </w:rPr>
  </w:style>
  <w:style w:type="paragraph" w:styleId="affffb">
    <w:name w:val="Normal Indent"/>
    <w:basedOn w:val="a2"/>
    <w:uiPriority w:val="99"/>
    <w:semiHidden/>
    <w:unhideWhenUsed/>
    <w:rsid w:val="00CB5080"/>
    <w:pPr>
      <w:ind w:left="720"/>
    </w:pPr>
  </w:style>
  <w:style w:type="paragraph" w:styleId="affffc">
    <w:name w:val="Note Heading"/>
    <w:basedOn w:val="a2"/>
    <w:next w:val="a2"/>
    <w:link w:val="affffd"/>
    <w:uiPriority w:val="99"/>
    <w:semiHidden/>
    <w:unhideWhenUsed/>
    <w:rsid w:val="00CB5080"/>
    <w:pPr>
      <w:spacing w:before="0" w:line="240" w:lineRule="auto"/>
    </w:pPr>
  </w:style>
  <w:style w:type="character" w:customStyle="1" w:styleId="affffd">
    <w:name w:val="注释标题 字符"/>
    <w:basedOn w:val="a3"/>
    <w:link w:val="affffc"/>
    <w:uiPriority w:val="99"/>
    <w:semiHidden/>
    <w:rsid w:val="00CB5080"/>
    <w:rPr>
      <w:rFonts w:ascii="Microsoft YaHei UI" w:eastAsia="Microsoft YaHei UI" w:hAnsi="Microsoft YaHei UI"/>
    </w:rPr>
  </w:style>
  <w:style w:type="character" w:styleId="affffe">
    <w:name w:val="page number"/>
    <w:basedOn w:val="a3"/>
    <w:uiPriority w:val="99"/>
    <w:semiHidden/>
    <w:unhideWhenUsed/>
    <w:rsid w:val="00CB5080"/>
    <w:rPr>
      <w:rFonts w:ascii="Microsoft YaHei UI" w:eastAsia="Microsoft YaHei UI" w:hAnsi="Microsoft YaHei UI"/>
    </w:rPr>
  </w:style>
  <w:style w:type="character" w:styleId="afffff">
    <w:name w:val="Placeholder Text"/>
    <w:basedOn w:val="a3"/>
    <w:uiPriority w:val="99"/>
    <w:semiHidden/>
    <w:rsid w:val="00CB5080"/>
    <w:rPr>
      <w:rFonts w:ascii="Microsoft YaHei UI" w:eastAsia="Microsoft YaHei UI" w:hAnsi="Microsoft YaHei UI"/>
      <w:color w:val="595959" w:themeColor="text1" w:themeTint="A6"/>
    </w:rPr>
  </w:style>
  <w:style w:type="table" w:styleId="17">
    <w:name w:val="Plain Table 1"/>
    <w:basedOn w:val="a4"/>
    <w:uiPriority w:val="41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Plain Text"/>
    <w:basedOn w:val="a2"/>
    <w:link w:val="afffff1"/>
    <w:uiPriority w:val="99"/>
    <w:semiHidden/>
    <w:unhideWhenUsed/>
    <w:rsid w:val="00CB5080"/>
    <w:pPr>
      <w:spacing w:before="0" w:line="240" w:lineRule="auto"/>
    </w:pPr>
    <w:rPr>
      <w:szCs w:val="21"/>
    </w:rPr>
  </w:style>
  <w:style w:type="character" w:customStyle="1" w:styleId="afffff1">
    <w:name w:val="纯文本 字符"/>
    <w:basedOn w:val="a3"/>
    <w:link w:val="afffff0"/>
    <w:uiPriority w:val="99"/>
    <w:semiHidden/>
    <w:rsid w:val="00CB5080"/>
    <w:rPr>
      <w:rFonts w:ascii="Microsoft YaHei UI" w:eastAsia="Microsoft YaHei UI" w:hAnsi="Microsoft YaHei UI"/>
      <w:szCs w:val="21"/>
    </w:rPr>
  </w:style>
  <w:style w:type="paragraph" w:styleId="afffff2">
    <w:name w:val="Quote"/>
    <w:basedOn w:val="a2"/>
    <w:next w:val="a2"/>
    <w:link w:val="afffff3"/>
    <w:uiPriority w:val="29"/>
    <w:semiHidden/>
    <w:unhideWhenUsed/>
    <w:qFormat/>
    <w:rsid w:val="00CB508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ffff3">
    <w:name w:val="引用 字符"/>
    <w:basedOn w:val="a3"/>
    <w:link w:val="afffff2"/>
    <w:uiPriority w:val="29"/>
    <w:semiHidden/>
    <w:rsid w:val="00CB5080"/>
    <w:rPr>
      <w:rFonts w:ascii="Microsoft YaHei UI" w:eastAsia="Microsoft YaHei UI" w:hAnsi="Microsoft YaHei UI"/>
      <w:i/>
      <w:iCs/>
      <w:color w:val="404040" w:themeColor="text1" w:themeTint="BF"/>
    </w:rPr>
  </w:style>
  <w:style w:type="paragraph" w:styleId="afffff4">
    <w:name w:val="Salutation"/>
    <w:basedOn w:val="a2"/>
    <w:next w:val="a2"/>
    <w:link w:val="afffff5"/>
    <w:uiPriority w:val="99"/>
    <w:semiHidden/>
    <w:unhideWhenUsed/>
    <w:rsid w:val="00CB5080"/>
  </w:style>
  <w:style w:type="character" w:customStyle="1" w:styleId="afffff5">
    <w:name w:val="称呼 字符"/>
    <w:basedOn w:val="a3"/>
    <w:link w:val="afffff4"/>
    <w:uiPriority w:val="99"/>
    <w:semiHidden/>
    <w:rsid w:val="00CB5080"/>
    <w:rPr>
      <w:rFonts w:ascii="Microsoft YaHei UI" w:eastAsia="Microsoft YaHei UI" w:hAnsi="Microsoft YaHei UI"/>
    </w:rPr>
  </w:style>
  <w:style w:type="paragraph" w:styleId="afffff6">
    <w:name w:val="Signature"/>
    <w:basedOn w:val="a2"/>
    <w:link w:val="afffff7"/>
    <w:uiPriority w:val="99"/>
    <w:semiHidden/>
    <w:unhideWhenUsed/>
    <w:rsid w:val="00CB5080"/>
    <w:pPr>
      <w:spacing w:before="0" w:line="240" w:lineRule="auto"/>
      <w:ind w:left="4320"/>
    </w:pPr>
  </w:style>
  <w:style w:type="character" w:customStyle="1" w:styleId="afffff7">
    <w:name w:val="签名 字符"/>
    <w:basedOn w:val="a3"/>
    <w:link w:val="afffff6"/>
    <w:uiPriority w:val="99"/>
    <w:semiHidden/>
    <w:rsid w:val="00CB5080"/>
    <w:rPr>
      <w:rFonts w:ascii="Microsoft YaHei UI" w:eastAsia="Microsoft YaHei UI" w:hAnsi="Microsoft YaHei UI"/>
    </w:rPr>
  </w:style>
  <w:style w:type="character" w:styleId="afffff8">
    <w:name w:val="Subtle Emphasis"/>
    <w:basedOn w:val="a3"/>
    <w:uiPriority w:val="19"/>
    <w:semiHidden/>
    <w:unhideWhenUsed/>
    <w:qFormat/>
    <w:rsid w:val="00CB5080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fff9">
    <w:name w:val="Subtle Reference"/>
    <w:basedOn w:val="a3"/>
    <w:uiPriority w:val="31"/>
    <w:semiHidden/>
    <w:unhideWhenUsed/>
    <w:qFormat/>
    <w:rsid w:val="00CB5080"/>
    <w:rPr>
      <w:rFonts w:ascii="Microsoft YaHei UI" w:eastAsia="Microsoft YaHei UI" w:hAnsi="Microsoft YaHei UI"/>
      <w:smallCaps/>
      <w:color w:val="5A5A5A" w:themeColor="text1" w:themeTint="A5"/>
    </w:rPr>
  </w:style>
  <w:style w:type="table" w:styleId="18">
    <w:name w:val="Table 3D effects 1"/>
    <w:basedOn w:val="a4"/>
    <w:uiPriority w:val="99"/>
    <w:semiHidden/>
    <w:unhideWhenUsed/>
    <w:rsid w:val="00CB508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CB508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CB508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CB508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CB508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CB508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CB508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CB508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CB508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CB508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CB508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CB508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CB508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CB508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CB508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a">
    <w:name w:val="Table Contemporary"/>
    <w:basedOn w:val="a4"/>
    <w:uiPriority w:val="99"/>
    <w:semiHidden/>
    <w:unhideWhenUsed/>
    <w:rsid w:val="00CB508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b">
    <w:name w:val="Table Elegant"/>
    <w:basedOn w:val="a4"/>
    <w:uiPriority w:val="99"/>
    <w:semiHidden/>
    <w:unhideWhenUsed/>
    <w:rsid w:val="00CB508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uiPriority w:val="99"/>
    <w:semiHidden/>
    <w:unhideWhenUsed/>
    <w:rsid w:val="00CB508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CB508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CB508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CB508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CB508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CB508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CB508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CB508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Grid Table Light"/>
    <w:basedOn w:val="a4"/>
    <w:uiPriority w:val="40"/>
    <w:rsid w:val="00CB508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4"/>
    <w:uiPriority w:val="99"/>
    <w:semiHidden/>
    <w:unhideWhenUsed/>
    <w:rsid w:val="00CB508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CB508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CB508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CB508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CB508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CB50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CB508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CB50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d">
    <w:name w:val="table of authorities"/>
    <w:basedOn w:val="a2"/>
    <w:next w:val="a2"/>
    <w:uiPriority w:val="99"/>
    <w:semiHidden/>
    <w:unhideWhenUsed/>
    <w:rsid w:val="00CB5080"/>
    <w:pPr>
      <w:ind w:left="220" w:hanging="220"/>
    </w:pPr>
  </w:style>
  <w:style w:type="paragraph" w:styleId="afffffe">
    <w:name w:val="table of figures"/>
    <w:basedOn w:val="a2"/>
    <w:next w:val="a2"/>
    <w:uiPriority w:val="99"/>
    <w:semiHidden/>
    <w:unhideWhenUsed/>
    <w:rsid w:val="00CB5080"/>
  </w:style>
  <w:style w:type="table" w:styleId="affffff">
    <w:name w:val="Table Professional"/>
    <w:basedOn w:val="a4"/>
    <w:uiPriority w:val="99"/>
    <w:semiHidden/>
    <w:unhideWhenUsed/>
    <w:rsid w:val="00CB508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CB508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CB508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CB508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CB508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CB508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CB50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CB508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CB508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semiHidden/>
    <w:unhideWhenUsed/>
    <w:rsid w:val="00CB508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1">
    <w:name w:val="toa heading"/>
    <w:basedOn w:val="a2"/>
    <w:next w:val="a2"/>
    <w:uiPriority w:val="99"/>
    <w:semiHidden/>
    <w:unhideWhenUsed/>
    <w:rsid w:val="00CB5080"/>
    <w:pPr>
      <w:spacing w:before="120"/>
    </w:pPr>
    <w:rPr>
      <w:rFonts w:cstheme="majorBidi"/>
      <w:b/>
      <w:bCs/>
      <w:sz w:val="24"/>
      <w:szCs w:val="24"/>
    </w:rPr>
  </w:style>
  <w:style w:type="paragraph" w:styleId="TOC1">
    <w:name w:val="toc 1"/>
    <w:basedOn w:val="a2"/>
    <w:next w:val="a2"/>
    <w:autoRedefine/>
    <w:uiPriority w:val="39"/>
    <w:semiHidden/>
    <w:unhideWhenUsed/>
    <w:rsid w:val="00CB5080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CB5080"/>
    <w:pPr>
      <w:spacing w:after="100"/>
      <w:ind w:left="220"/>
    </w:pPr>
  </w:style>
  <w:style w:type="paragraph" w:styleId="TOC3">
    <w:name w:val="toc 3"/>
    <w:basedOn w:val="a2"/>
    <w:next w:val="a2"/>
    <w:autoRedefine/>
    <w:uiPriority w:val="39"/>
    <w:semiHidden/>
    <w:unhideWhenUsed/>
    <w:rsid w:val="00CB5080"/>
    <w:pPr>
      <w:spacing w:after="100"/>
      <w:ind w:left="440"/>
    </w:pPr>
  </w:style>
  <w:style w:type="paragraph" w:styleId="TOC4">
    <w:name w:val="toc 4"/>
    <w:basedOn w:val="a2"/>
    <w:next w:val="a2"/>
    <w:autoRedefine/>
    <w:uiPriority w:val="39"/>
    <w:semiHidden/>
    <w:unhideWhenUsed/>
    <w:rsid w:val="00CB5080"/>
    <w:pPr>
      <w:spacing w:after="100"/>
      <w:ind w:left="660"/>
    </w:pPr>
  </w:style>
  <w:style w:type="paragraph" w:styleId="TOC5">
    <w:name w:val="toc 5"/>
    <w:basedOn w:val="a2"/>
    <w:next w:val="a2"/>
    <w:autoRedefine/>
    <w:uiPriority w:val="39"/>
    <w:semiHidden/>
    <w:unhideWhenUsed/>
    <w:rsid w:val="00CB5080"/>
    <w:pPr>
      <w:spacing w:after="100"/>
      <w:ind w:left="880"/>
    </w:pPr>
  </w:style>
  <w:style w:type="paragraph" w:styleId="TOC6">
    <w:name w:val="toc 6"/>
    <w:basedOn w:val="a2"/>
    <w:next w:val="a2"/>
    <w:autoRedefine/>
    <w:uiPriority w:val="39"/>
    <w:semiHidden/>
    <w:unhideWhenUsed/>
    <w:rsid w:val="00CB5080"/>
    <w:pPr>
      <w:spacing w:after="100"/>
      <w:ind w:left="1100"/>
    </w:pPr>
  </w:style>
  <w:style w:type="paragraph" w:styleId="TOC7">
    <w:name w:val="toc 7"/>
    <w:basedOn w:val="a2"/>
    <w:next w:val="a2"/>
    <w:autoRedefine/>
    <w:uiPriority w:val="39"/>
    <w:semiHidden/>
    <w:unhideWhenUsed/>
    <w:rsid w:val="00CB5080"/>
    <w:pPr>
      <w:spacing w:after="100"/>
      <w:ind w:left="1320"/>
    </w:pPr>
  </w:style>
  <w:style w:type="paragraph" w:styleId="TOC8">
    <w:name w:val="toc 8"/>
    <w:basedOn w:val="a2"/>
    <w:next w:val="a2"/>
    <w:autoRedefine/>
    <w:uiPriority w:val="39"/>
    <w:semiHidden/>
    <w:unhideWhenUsed/>
    <w:rsid w:val="00CB5080"/>
    <w:pPr>
      <w:spacing w:after="100"/>
      <w:ind w:left="1540"/>
    </w:pPr>
  </w:style>
  <w:style w:type="paragraph" w:styleId="TOC9">
    <w:name w:val="toc 9"/>
    <w:basedOn w:val="a2"/>
    <w:next w:val="a2"/>
    <w:autoRedefine/>
    <w:uiPriority w:val="39"/>
    <w:semiHidden/>
    <w:unhideWhenUsed/>
    <w:rsid w:val="00CB5080"/>
    <w:pPr>
      <w:spacing w:after="100"/>
      <w:ind w:left="1760"/>
    </w:pPr>
  </w:style>
  <w:style w:type="character" w:styleId="affffff2">
    <w:name w:val="Mention"/>
    <w:basedOn w:val="a3"/>
    <w:uiPriority w:val="99"/>
    <w:semiHidden/>
    <w:unhideWhenUsed/>
    <w:rsid w:val="00CB5080"/>
    <w:rPr>
      <w:rFonts w:ascii="Microsoft YaHei UI" w:eastAsia="Microsoft YaHei UI" w:hAnsi="Microsoft YaHei UI"/>
      <w:color w:val="2B579A"/>
      <w:shd w:val="clear" w:color="auto" w:fill="E1DFDD"/>
    </w:rPr>
  </w:style>
  <w:style w:type="numbering" w:styleId="1111110">
    <w:name w:val="Outline List 2"/>
    <w:basedOn w:val="a5"/>
    <w:uiPriority w:val="99"/>
    <w:semiHidden/>
    <w:unhideWhenUsed/>
    <w:rsid w:val="00CB5080"/>
    <w:pPr>
      <w:numPr>
        <w:numId w:val="19"/>
      </w:numPr>
    </w:pPr>
  </w:style>
  <w:style w:type="numbering" w:styleId="111111">
    <w:name w:val="Outline List 1"/>
    <w:basedOn w:val="a5"/>
    <w:uiPriority w:val="99"/>
    <w:semiHidden/>
    <w:unhideWhenUsed/>
    <w:rsid w:val="00CB5080"/>
    <w:pPr>
      <w:numPr>
        <w:numId w:val="20"/>
      </w:numPr>
    </w:pPr>
  </w:style>
  <w:style w:type="character" w:styleId="affffff3">
    <w:name w:val="Hashtag"/>
    <w:basedOn w:val="a3"/>
    <w:uiPriority w:val="99"/>
    <w:semiHidden/>
    <w:unhideWhenUsed/>
    <w:rsid w:val="00CB5080"/>
    <w:rPr>
      <w:rFonts w:ascii="Microsoft YaHei UI" w:eastAsia="Microsoft YaHei UI" w:hAnsi="Microsoft YaHei UI"/>
      <w:color w:val="2B579A"/>
      <w:shd w:val="clear" w:color="auto" w:fill="E1DFDD"/>
    </w:rPr>
  </w:style>
  <w:style w:type="numbering" w:styleId="a0">
    <w:name w:val="Outline List 3"/>
    <w:basedOn w:val="a5"/>
    <w:uiPriority w:val="99"/>
    <w:semiHidden/>
    <w:unhideWhenUsed/>
    <w:rsid w:val="00CB5080"/>
    <w:pPr>
      <w:numPr>
        <w:numId w:val="21"/>
      </w:numPr>
    </w:pPr>
  </w:style>
  <w:style w:type="character" w:styleId="affffff4">
    <w:name w:val="Smart Hyperlink"/>
    <w:basedOn w:val="a3"/>
    <w:uiPriority w:val="99"/>
    <w:semiHidden/>
    <w:unhideWhenUsed/>
    <w:rsid w:val="00CB5080"/>
    <w:rPr>
      <w:rFonts w:ascii="Microsoft YaHei UI" w:eastAsia="Microsoft YaHei UI" w:hAnsi="Microsoft YaHei UI"/>
      <w:u w:val="dotted"/>
    </w:rPr>
  </w:style>
  <w:style w:type="character" w:styleId="affffff5">
    <w:name w:val="Unresolved Mention"/>
    <w:basedOn w:val="a3"/>
    <w:uiPriority w:val="99"/>
    <w:semiHidden/>
    <w:unhideWhenUsed/>
    <w:rsid w:val="00CB5080"/>
    <w:rPr>
      <w:rFonts w:ascii="Microsoft YaHei UI" w:eastAsia="Microsoft YaHei UI" w:hAnsi="Microsoft YaHei UI"/>
      <w:color w:val="605E5C"/>
      <w:shd w:val="clear" w:color="auto" w:fill="E1DFDD"/>
    </w:rPr>
  </w:style>
  <w:style w:type="paragraph" w:customStyle="1" w:styleId="msonormal0">
    <w:name w:val="msonormal"/>
    <w:basedOn w:val="a2"/>
    <w:rsid w:val="0071621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2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gi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&#27426;&#36814;&#20351;&#29992;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77EB8D6-9E10-4FED-86F4-996491D2BD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欢迎使用 Word.dotx</Template>
  <TotalTime>0</TotalTime>
  <Pages>39</Pages>
  <Words>9597</Words>
  <Characters>54708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2021-12-22T07:48:00Z</dcterms:created>
  <dcterms:modified xsi:type="dcterms:W3CDTF">2021-12-22T07:59:00Z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